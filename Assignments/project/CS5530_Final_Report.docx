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F9F2B" w14:textId="3426648C" w:rsidR="0007392C" w:rsidRPr="00586A35" w:rsidRDefault="005C33A1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t>Emotion Recognition from Speech</w:t>
      </w:r>
    </w:p>
    <w:p w14:paraId="2CA02DEF" w14:textId="779F2D8D" w:rsidR="00586A35" w:rsidRPr="00586A35" w:rsidRDefault="006A046E" w:rsidP="00112797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default" r:id="rId9"/>
          <w:footerReference w:type="even" r:id="rId10"/>
          <w:footerReference w:type="default" r:id="rId11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>A classification model</w:t>
      </w:r>
      <w:r w:rsidR="00112797">
        <w:rPr>
          <w:bCs/>
          <w14:ligatures w14:val="standard"/>
        </w:rPr>
        <w:t xml:space="preserve"> utilizing the RAVDESS data set</w:t>
      </w:r>
    </w:p>
    <w:p w14:paraId="180EE731" w14:textId="5146B6B0" w:rsidR="00586A35" w:rsidRPr="00586A35" w:rsidRDefault="006A046E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Samantha Gonzales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 w:rsidR="008F57A6">
        <w:rPr>
          <w:rStyle w:val="OrgDiv"/>
          <w:color w:val="auto"/>
          <w:sz w:val="20"/>
          <w14:ligatures w14:val="standard"/>
        </w:rPr>
        <w:t>Computer Science MS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OrgName"/>
          <w:color w:val="auto"/>
          <w:sz w:val="20"/>
          <w14:ligatures w14:val="standard"/>
        </w:rPr>
        <w:t>University of Missouri-Kansas City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City"/>
          <w:sz w:val="20"/>
          <w14:ligatures w14:val="standard"/>
        </w:rPr>
        <w:t>Kansas City, Missouri</w:t>
      </w:r>
      <w:r w:rsidR="00586A35" w:rsidRPr="00586A35">
        <w:rPr>
          <w:sz w:val="20"/>
          <w14:ligatures w14:val="standard"/>
        </w:rPr>
        <w:br/>
        <w:t xml:space="preserve"> </w:t>
      </w:r>
      <w:r w:rsidR="00AF7FB4">
        <w:rPr>
          <w:rStyle w:val="Email"/>
          <w:color w:val="auto"/>
          <w:sz w:val="20"/>
          <w14:ligatures w14:val="standard"/>
        </w:rPr>
        <w:t>sgg</w:t>
      </w:r>
      <w:r w:rsidR="00E9111E">
        <w:rPr>
          <w:rStyle w:val="Email"/>
          <w:color w:val="auto"/>
          <w:sz w:val="20"/>
          <w14:ligatures w14:val="standard"/>
        </w:rPr>
        <w:t>8xd</w:t>
      </w:r>
      <w:r w:rsidR="008F57A6" w:rsidRPr="008F57A6">
        <w:rPr>
          <w:rStyle w:val="Email"/>
          <w:color w:val="auto"/>
          <w:sz w:val="20"/>
          <w14:ligatures w14:val="standard"/>
        </w:rPr>
        <w:t>@umkc.edu</w:t>
      </w:r>
    </w:p>
    <w:p w14:paraId="0EC81394" w14:textId="2709E4A9" w:rsidR="00586A35" w:rsidRPr="00586A35" w:rsidRDefault="006A046E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Savannah Stewart</w:t>
      </w:r>
      <w:r w:rsidR="00586A35" w:rsidRPr="00586A35">
        <w:rPr>
          <w14:ligatures w14:val="standard"/>
        </w:rPr>
        <w:br/>
      </w:r>
      <w:r w:rsidR="00E9111E">
        <w:rPr>
          <w:rStyle w:val="OrgDiv"/>
          <w:color w:val="auto"/>
          <w:sz w:val="20"/>
          <w14:ligatures w14:val="standard"/>
        </w:rPr>
        <w:t>Computer Science MS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OrgName"/>
          <w:color w:val="auto"/>
          <w:sz w:val="20"/>
          <w14:ligatures w14:val="standard"/>
        </w:rPr>
        <w:t>University of Missouri-Kansas City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City"/>
          <w:sz w:val="20"/>
          <w14:ligatures w14:val="standard"/>
        </w:rPr>
        <w:t>Kansas City, Missouri</w:t>
      </w:r>
      <w:r w:rsidR="00586A35" w:rsidRPr="00586A35">
        <w:rPr>
          <w:sz w:val="20"/>
          <w14:ligatures w14:val="standard"/>
        </w:rPr>
        <w:br/>
      </w:r>
      <w:r w:rsidR="008F57A6" w:rsidRPr="008F57A6">
        <w:rPr>
          <w:sz w:val="20"/>
          <w:szCs w:val="18"/>
        </w:rPr>
        <w:t>s</w:t>
      </w:r>
      <w:r w:rsidR="00E9111E">
        <w:rPr>
          <w:sz w:val="20"/>
          <w:szCs w:val="18"/>
        </w:rPr>
        <w:t>fsg7f</w:t>
      </w:r>
      <w:r w:rsidR="008F57A6" w:rsidRPr="008F57A6">
        <w:rPr>
          <w:sz w:val="20"/>
          <w:szCs w:val="18"/>
        </w:rPr>
        <w:t>@umkc.edu</w:t>
      </w:r>
    </w:p>
    <w:p w14:paraId="2CA3C0E6" w14:textId="5C887073" w:rsidR="00F3231F" w:rsidRPr="00586A35" w:rsidRDefault="006A046E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Bhagavan Bejjipurapu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 w:rsidR="008F57A6">
        <w:rPr>
          <w:rStyle w:val="OrgDiv"/>
          <w:color w:val="auto"/>
          <w:sz w:val="20"/>
          <w14:ligatures w14:val="standard"/>
        </w:rPr>
        <w:t>Computer Science MS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OrgName"/>
          <w:color w:val="auto"/>
          <w:sz w:val="20"/>
          <w14:ligatures w14:val="standard"/>
        </w:rPr>
        <w:t>University of Missouri-Kansas City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8F57A6">
        <w:rPr>
          <w:rStyle w:val="City"/>
          <w:sz w:val="20"/>
          <w14:ligatures w14:val="standard"/>
        </w:rPr>
        <w:t>Kansas City, Missouri</w:t>
      </w:r>
      <w:r w:rsidR="00586A35" w:rsidRPr="00586A35">
        <w:rPr>
          <w:sz w:val="20"/>
          <w14:ligatures w14:val="standard"/>
        </w:rPr>
        <w:br/>
        <w:t xml:space="preserve"> </w:t>
      </w:r>
      <w:r w:rsidR="00022018">
        <w:rPr>
          <w:rStyle w:val="Email"/>
          <w:color w:val="auto"/>
          <w:sz w:val="20"/>
          <w14:ligatures w14:val="standard"/>
        </w:rPr>
        <w:t>bb8dv</w:t>
      </w:r>
      <w:r w:rsidR="008F57A6">
        <w:rPr>
          <w:rStyle w:val="Email"/>
          <w:color w:val="auto"/>
          <w:sz w:val="20"/>
          <w14:ligatures w14:val="standard"/>
        </w:rPr>
        <w:t>@umsystem.edu</w:t>
      </w:r>
    </w:p>
    <w:p w14:paraId="212C10DF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32900245" w14:textId="77777777" w:rsidR="00694749" w:rsidRPr="00586A35" w:rsidRDefault="00694749" w:rsidP="00694749">
      <w:pPr>
        <w:pStyle w:val="AuthNotes"/>
        <w:rPr>
          <w:color w:val="auto"/>
          <w14:ligatures w14:val="standard"/>
        </w:rPr>
      </w:pPr>
    </w:p>
    <w:p w14:paraId="59B3E0F0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64C94927" w14:textId="205DE013" w:rsidR="0007392C" w:rsidRPr="00D33984" w:rsidRDefault="008F57A6" w:rsidP="00694749">
      <w:pPr>
        <w:pStyle w:val="AbsHead"/>
        <w:rPr>
          <w14:ligatures w14:val="standard"/>
        </w:rPr>
      </w:pPr>
      <w:r w:rsidRPr="00D33984">
        <w:rPr>
          <w14:ligatures w14:val="standard"/>
        </w:rPr>
        <w:t>Introduction</w:t>
      </w:r>
    </w:p>
    <w:p w14:paraId="0EA30227" w14:textId="031DD9AB" w:rsidR="00F30418" w:rsidRPr="00D33984" w:rsidRDefault="00F429DB" w:rsidP="007A502C">
      <w:pPr>
        <w:pStyle w:val="Abstract"/>
        <w:rPr>
          <w:lang w:val="en-GB" w:eastAsia="ja-JP"/>
          <w14:ligatures w14:val="standard"/>
        </w:rPr>
      </w:pPr>
      <w:r>
        <w:rPr>
          <w:rFonts w:eastAsia="Verdana"/>
          <w14:ligatures w14:val="standard"/>
        </w:rPr>
        <w:t xml:space="preserve">Emotion recognition </w:t>
      </w:r>
      <w:r w:rsidR="00AF77C1">
        <w:rPr>
          <w:rFonts w:eastAsia="Verdana"/>
          <w14:ligatures w14:val="standard"/>
        </w:rPr>
        <w:t xml:space="preserve">of </w:t>
      </w:r>
      <w:r>
        <w:rPr>
          <w:rFonts w:eastAsia="Verdana"/>
          <w14:ligatures w14:val="standard"/>
        </w:rPr>
        <w:t>speech can come from a variety</w:t>
      </w:r>
      <w:r w:rsidR="00AF0169">
        <w:rPr>
          <w:rFonts w:eastAsia="Verdana"/>
          <w14:ligatures w14:val="standard"/>
        </w:rPr>
        <w:t xml:space="preserve"> of factors</w:t>
      </w:r>
      <w:r w:rsidR="00E43490">
        <w:rPr>
          <w:rFonts w:eastAsia="Verdana"/>
          <w14:ligatures w14:val="standard"/>
        </w:rPr>
        <w:t>, some of which are more physical than audible. However, there are factors within speech that may help to determine</w:t>
      </w:r>
      <w:r w:rsidR="00DA1543">
        <w:rPr>
          <w:rFonts w:eastAsia="Verdana"/>
          <w14:ligatures w14:val="standard"/>
        </w:rPr>
        <w:t xml:space="preserve"> the emotion of the speaker without additional information such as context or facial features. In this report, these </w:t>
      </w:r>
      <w:r w:rsidR="001837F1">
        <w:rPr>
          <w:rFonts w:eastAsia="Verdana"/>
          <w14:ligatures w14:val="standard"/>
        </w:rPr>
        <w:t xml:space="preserve">elements of speech are considered through the use of classification models, which </w:t>
      </w:r>
      <w:r w:rsidR="00573316">
        <w:rPr>
          <w:rFonts w:eastAsia="Verdana"/>
          <w14:ligatures w14:val="standard"/>
        </w:rPr>
        <w:t>attempt to accurately predict the emotion of the speaker from a set of predictor</w:t>
      </w:r>
      <w:r w:rsidR="004E616B">
        <w:rPr>
          <w:rFonts w:eastAsia="Verdana"/>
          <w14:ligatures w14:val="standard"/>
        </w:rPr>
        <w:t xml:space="preserve">s. </w:t>
      </w:r>
    </w:p>
    <w:p w14:paraId="1E965348" w14:textId="77777777" w:rsidR="0007392C" w:rsidRPr="00D33984" w:rsidRDefault="00675128" w:rsidP="00675128">
      <w:pPr>
        <w:pStyle w:val="CCSHead"/>
        <w:rPr>
          <w:lang w:eastAsia="it-IT"/>
          <w14:ligatures w14:val="standard"/>
        </w:rPr>
      </w:pPr>
      <w:r w:rsidRPr="00D33984">
        <w:rPr>
          <w:lang w:eastAsia="it-IT"/>
          <w14:ligatures w14:val="standard"/>
        </w:rPr>
        <w:t>CCS CONCEPTS</w:t>
      </w:r>
    </w:p>
    <w:p w14:paraId="0805C514" w14:textId="4BA22DE2" w:rsidR="007D3C28" w:rsidRPr="00D33984" w:rsidRDefault="003C3338" w:rsidP="00675128">
      <w:pPr>
        <w:pStyle w:val="CCSDescription"/>
        <w:rPr>
          <w:rFonts w:cs="Linux Libertine"/>
          <w14:ligatures w14:val="standard"/>
        </w:rPr>
      </w:pPr>
      <w:r w:rsidRPr="00D33984">
        <w:rPr>
          <w14:ligatures w14:val="standard"/>
        </w:rPr>
        <w:t>• </w:t>
      </w:r>
      <w:r w:rsidR="002D415A">
        <w:rPr>
          <w:lang w:eastAsia="it-IT"/>
          <w14:ligatures w14:val="standard"/>
        </w:rPr>
        <w:t>Classification Model</w:t>
      </w:r>
      <w:r w:rsidR="00277B59" w:rsidRPr="00D33984">
        <w:rPr>
          <w14:ligatures w14:val="standard"/>
        </w:rPr>
        <w:t xml:space="preserve"> </w:t>
      </w:r>
      <w:r w:rsidRPr="00D33984">
        <w:rPr>
          <w14:ligatures w14:val="standard"/>
        </w:rPr>
        <w:t>• </w:t>
      </w:r>
      <w:r w:rsidR="002D415A">
        <w:rPr>
          <w:lang w:eastAsia="it-IT"/>
          <w14:ligatures w14:val="standard"/>
        </w:rPr>
        <w:t>Emotion Recognition</w:t>
      </w:r>
      <w:r w:rsidR="00277B59" w:rsidRPr="00D33984">
        <w:rPr>
          <w:lang w:eastAsia="it-IT"/>
          <w14:ligatures w14:val="standard"/>
        </w:rPr>
        <w:t xml:space="preserve"> </w:t>
      </w:r>
      <w:r w:rsidRPr="00D33984">
        <w:rPr>
          <w14:ligatures w14:val="standard"/>
        </w:rPr>
        <w:t>• </w:t>
      </w:r>
      <w:r w:rsidR="002D415A">
        <w:rPr>
          <w:lang w:eastAsia="it-IT"/>
          <w14:ligatures w14:val="standard"/>
        </w:rPr>
        <w:t xml:space="preserve">Random Forest Classifier </w:t>
      </w:r>
      <w:r w:rsidR="00277B59" w:rsidRPr="00D33984">
        <w:rPr>
          <w14:ligatures w14:val="standard"/>
        </w:rPr>
        <w:t>• </w:t>
      </w:r>
      <w:r w:rsidR="002D415A">
        <w:rPr>
          <w:lang w:eastAsia="it-IT"/>
          <w14:ligatures w14:val="standard"/>
        </w:rPr>
        <w:t xml:space="preserve">XGBoost Classifier </w:t>
      </w:r>
      <w:r w:rsidR="002D415A" w:rsidRPr="00D33984">
        <w:rPr>
          <w14:ligatures w14:val="standard"/>
        </w:rPr>
        <w:t>•</w:t>
      </w:r>
    </w:p>
    <w:p w14:paraId="6C8F8178" w14:textId="71B0F2FD" w:rsidR="0007392C" w:rsidRPr="00D33984" w:rsidRDefault="00675128" w:rsidP="008F57A6">
      <w:pPr>
        <w:pStyle w:val="Head1"/>
        <w:spacing w:before="380"/>
        <w:ind w:left="0" w:firstLine="0"/>
        <w:rPr>
          <w14:ligatures w14:val="standard"/>
        </w:rPr>
      </w:pPr>
      <w:r w:rsidRPr="00D33984">
        <w:rPr>
          <w:rStyle w:val="Label"/>
          <w14:ligatures w14:val="standard"/>
        </w:rPr>
        <w:t>1</w:t>
      </w:r>
      <w:r w:rsidR="00586A35" w:rsidRPr="00D33984">
        <w:rPr>
          <w14:ligatures w14:val="standard"/>
        </w:rPr>
        <w:t> </w:t>
      </w:r>
      <w:r w:rsidR="00B57EE5">
        <w:rPr>
          <w14:ligatures w14:val="standard"/>
        </w:rPr>
        <w:t>Related Work</w:t>
      </w:r>
    </w:p>
    <w:p w14:paraId="1F626D49" w14:textId="2572F339" w:rsidR="009F4219" w:rsidRDefault="00711C7D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With the rise of technology in our daily lives, the </w:t>
      </w:r>
      <w:r w:rsidR="005A7330">
        <w:rPr>
          <w:lang w:eastAsia="it-IT"/>
          <w14:ligatures w14:val="standard"/>
        </w:rPr>
        <w:t xml:space="preserve">identification of emotion in human speech is becoming a more widely researched topic, with </w:t>
      </w:r>
      <w:r w:rsidR="00AB7C76">
        <w:rPr>
          <w:lang w:eastAsia="it-IT"/>
          <w14:ligatures w14:val="standard"/>
        </w:rPr>
        <w:t xml:space="preserve">a focus on acoustic signals [4]. </w:t>
      </w:r>
      <w:r w:rsidR="00B06B9D">
        <w:rPr>
          <w:lang w:eastAsia="it-IT"/>
          <w14:ligatures w14:val="standard"/>
        </w:rPr>
        <w:t xml:space="preserve">Classification models/algorithms are being utilized to </w:t>
      </w:r>
      <w:r w:rsidR="009951CF">
        <w:rPr>
          <w:lang w:eastAsia="it-IT"/>
          <w14:ligatures w14:val="standard"/>
        </w:rPr>
        <w:t xml:space="preserve">identify and predict human emotions through speech in this </w:t>
      </w:r>
      <w:r w:rsidR="00C759B8">
        <w:rPr>
          <w:lang w:eastAsia="it-IT"/>
          <w14:ligatures w14:val="standard"/>
        </w:rPr>
        <w:t xml:space="preserve">growing attention to speech and emotion processing [4]. </w:t>
      </w:r>
      <w:r w:rsidR="00DB143C">
        <w:rPr>
          <w:lang w:eastAsia="it-IT"/>
          <w14:ligatures w14:val="standard"/>
        </w:rPr>
        <w:t xml:space="preserve">Y. R. Rochlani and A. B. Raut </w:t>
      </w:r>
      <w:r w:rsidR="00EE13E0">
        <w:rPr>
          <w:lang w:eastAsia="it-IT"/>
          <w14:ligatures w14:val="standard"/>
        </w:rPr>
        <w:t xml:space="preserve">improve on previous results of these classification models through the use of </w:t>
      </w:r>
      <w:r w:rsidR="00B05A51">
        <w:rPr>
          <w:lang w:eastAsia="it-IT"/>
          <w14:ligatures w14:val="standard"/>
        </w:rPr>
        <w:t>acoustic features extracted from</w:t>
      </w:r>
      <w:r w:rsidR="004A1A3C">
        <w:rPr>
          <w:lang w:eastAsia="it-IT"/>
          <w14:ligatures w14:val="standard"/>
        </w:rPr>
        <w:t xml:space="preserve"> audio</w:t>
      </w:r>
      <w:r w:rsidR="00B05A51">
        <w:rPr>
          <w:lang w:eastAsia="it-IT"/>
          <w14:ligatures w14:val="standard"/>
        </w:rPr>
        <w:t xml:space="preserve"> files provided in the RAVDESS dataset</w:t>
      </w:r>
      <w:r w:rsidR="000E1937">
        <w:rPr>
          <w:lang w:eastAsia="it-IT"/>
          <w14:ligatures w14:val="standard"/>
        </w:rPr>
        <w:t>, which are</w:t>
      </w:r>
      <w:r w:rsidR="004A1A3C">
        <w:rPr>
          <w:lang w:eastAsia="it-IT"/>
          <w14:ligatures w14:val="standard"/>
        </w:rPr>
        <w:t xml:space="preserve"> pre-labeled for users by a variety of identifiers. By processing the audio files, Y.R. Rochlani and A.B. Raut extract </w:t>
      </w:r>
      <w:r w:rsidR="00A40B11">
        <w:rPr>
          <w:lang w:eastAsia="it-IT"/>
          <w14:ligatures w14:val="standard"/>
        </w:rPr>
        <w:t xml:space="preserve">the zero-crossing rate (ZCR), chroma short-term </w:t>
      </w:r>
      <w:r w:rsidR="00205641">
        <w:rPr>
          <w:lang w:eastAsia="it-IT"/>
          <w14:ligatures w14:val="standard"/>
        </w:rPr>
        <w:t>Fourier</w:t>
      </w:r>
      <w:r w:rsidR="00A40B11">
        <w:rPr>
          <w:lang w:eastAsia="it-IT"/>
          <w14:ligatures w14:val="standard"/>
        </w:rPr>
        <w:t xml:space="preserve"> transformation (chroma STFT), mel-frequenc</w:t>
      </w:r>
      <w:r w:rsidR="00205641">
        <w:rPr>
          <w:lang w:eastAsia="it-IT"/>
          <w14:ligatures w14:val="standard"/>
        </w:rPr>
        <w:t>y cepstral coefficients (MFCC), root mean square (RMS), and mel-spectrogram for each audio file [4]. With these features, along with the features provided by the naming of the audio files in the data set</w:t>
      </w:r>
      <w:r w:rsidR="00335065">
        <w:rPr>
          <w:lang w:eastAsia="it-IT"/>
          <w14:ligatures w14:val="standard"/>
        </w:rPr>
        <w:t>. Y.</w:t>
      </w:r>
      <w:r w:rsidR="001B3A63">
        <w:rPr>
          <w:lang w:eastAsia="it-IT"/>
          <w14:ligatures w14:val="standard"/>
        </w:rPr>
        <w:t xml:space="preserve"> </w:t>
      </w:r>
      <w:r w:rsidR="00335065">
        <w:rPr>
          <w:lang w:eastAsia="it-IT"/>
          <w14:ligatures w14:val="standard"/>
        </w:rPr>
        <w:t>R. Rochlani and A.</w:t>
      </w:r>
      <w:r w:rsidR="001B3A63">
        <w:rPr>
          <w:lang w:eastAsia="it-IT"/>
          <w14:ligatures w14:val="standard"/>
        </w:rPr>
        <w:t xml:space="preserve"> </w:t>
      </w:r>
      <w:r w:rsidR="00335065">
        <w:rPr>
          <w:lang w:eastAsia="it-IT"/>
          <w14:ligatures w14:val="standard"/>
        </w:rPr>
        <w:t>B</w:t>
      </w:r>
      <w:r w:rsidR="001B3A63">
        <w:rPr>
          <w:lang w:eastAsia="it-IT"/>
          <w14:ligatures w14:val="standard"/>
        </w:rPr>
        <w:t>.</w:t>
      </w:r>
      <w:r w:rsidR="00335065">
        <w:rPr>
          <w:lang w:eastAsia="it-IT"/>
          <w14:ligatures w14:val="standard"/>
        </w:rPr>
        <w:t xml:space="preserve"> Raut </w:t>
      </w:r>
      <w:r w:rsidR="0034130B">
        <w:rPr>
          <w:lang w:eastAsia="it-IT"/>
          <w14:ligatures w14:val="standard"/>
        </w:rPr>
        <w:t>train and test commonly used classifier models (support vector machine, decision tree, and random forest)</w:t>
      </w:r>
      <w:r w:rsidR="00AB51FD">
        <w:rPr>
          <w:lang w:eastAsia="it-IT"/>
          <w14:ligatures w14:val="standard"/>
        </w:rPr>
        <w:t xml:space="preserve"> [4].</w:t>
      </w:r>
      <w:r w:rsidR="001B3A63">
        <w:rPr>
          <w:lang w:eastAsia="it-IT"/>
          <w14:ligatures w14:val="standard"/>
        </w:rPr>
        <w:t xml:space="preserve"> </w:t>
      </w:r>
      <w:r w:rsidR="00673206">
        <w:rPr>
          <w:lang w:eastAsia="it-IT"/>
          <w14:ligatures w14:val="standard"/>
        </w:rPr>
        <w:t>The accur</w:t>
      </w:r>
      <w:r w:rsidR="0090219F">
        <w:rPr>
          <w:lang w:eastAsia="it-IT"/>
          <w14:ligatures w14:val="standard"/>
        </w:rPr>
        <w:t>acy</w:t>
      </w:r>
      <w:r w:rsidR="00673206">
        <w:rPr>
          <w:lang w:eastAsia="it-IT"/>
          <w14:ligatures w14:val="standard"/>
        </w:rPr>
        <w:t xml:space="preserve"> results from </w:t>
      </w:r>
      <w:r w:rsidR="001B3A63">
        <w:rPr>
          <w:lang w:eastAsia="it-IT"/>
          <w14:ligatures w14:val="standard"/>
        </w:rPr>
        <w:t>Y. R. Rochlani and A B. Raut</w:t>
      </w:r>
      <w:r w:rsidR="00673206">
        <w:rPr>
          <w:lang w:eastAsia="it-IT"/>
          <w14:ligatures w14:val="standard"/>
        </w:rPr>
        <w:t xml:space="preserve">’s proposed system </w:t>
      </w:r>
      <w:r w:rsidR="0090219F">
        <w:rPr>
          <w:lang w:eastAsia="it-IT"/>
          <w14:ligatures w14:val="standard"/>
        </w:rPr>
        <w:t xml:space="preserve">were exceptional, with the combination of </w:t>
      </w:r>
      <w:r w:rsidR="008D2F6A">
        <w:rPr>
          <w:lang w:eastAsia="it-IT"/>
          <w14:ligatures w14:val="standard"/>
        </w:rPr>
        <w:t xml:space="preserve">their models having an accuracy of 88.71% [4]. </w:t>
      </w:r>
    </w:p>
    <w:p w14:paraId="2B8763A9" w14:textId="77777777" w:rsidR="007F1BF4" w:rsidRDefault="007F1BF4" w:rsidP="00586A35">
      <w:pPr>
        <w:pStyle w:val="Para"/>
        <w:ind w:firstLine="0"/>
        <w:jc w:val="both"/>
        <w:rPr>
          <w:lang w:eastAsia="it-IT"/>
          <w14:ligatures w14:val="standard"/>
        </w:rPr>
      </w:pPr>
    </w:p>
    <w:p w14:paraId="69CA14B3" w14:textId="2A189A08" w:rsidR="00101FD0" w:rsidRDefault="00901B72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S. Hamsa et al. approach achieving accuracy in emotion </w:t>
      </w:r>
      <w:r w:rsidR="007F1BF4">
        <w:rPr>
          <w:lang w:eastAsia="it-IT"/>
          <w14:ligatures w14:val="standard"/>
        </w:rPr>
        <w:t>recognition differently</w:t>
      </w:r>
      <w:r w:rsidR="00B96147">
        <w:rPr>
          <w:lang w:eastAsia="it-IT"/>
          <w14:ligatures w14:val="standard"/>
        </w:rPr>
        <w:t xml:space="preserve"> by not only focusing on the extraction of features, but also the processing of audio files </w:t>
      </w:r>
      <w:r w:rsidR="00D06BF3">
        <w:rPr>
          <w:lang w:eastAsia="it-IT"/>
          <w14:ligatures w14:val="standard"/>
        </w:rPr>
        <w:t xml:space="preserve">themselves. </w:t>
      </w:r>
      <w:r w:rsidR="00F9338D">
        <w:rPr>
          <w:lang w:eastAsia="it-IT"/>
          <w14:ligatures w14:val="standard"/>
        </w:rPr>
        <w:t xml:space="preserve">S. </w:t>
      </w:r>
      <w:r w:rsidR="00F9338D">
        <w:rPr>
          <w:lang w:eastAsia="it-IT"/>
          <w14:ligatures w14:val="standard"/>
        </w:rPr>
        <w:t xml:space="preserve">Hamsa </w:t>
      </w:r>
      <w:r w:rsidR="007651D7">
        <w:rPr>
          <w:lang w:eastAsia="it-IT"/>
          <w14:ligatures w14:val="standard"/>
        </w:rPr>
        <w:t>processes</w:t>
      </w:r>
      <w:r w:rsidR="00F9338D">
        <w:rPr>
          <w:lang w:eastAsia="it-IT"/>
          <w14:ligatures w14:val="standard"/>
        </w:rPr>
        <w:t xml:space="preserve"> the audio files by first using a time-frequency composition, which utilizes a WPT cochlear filter bank </w:t>
      </w:r>
      <w:r w:rsidR="00B163E6">
        <w:rPr>
          <w:lang w:eastAsia="it-IT"/>
          <w14:ligatures w14:val="standard"/>
        </w:rPr>
        <w:t>and modulation transform</w:t>
      </w:r>
      <w:r w:rsidR="007651D7">
        <w:rPr>
          <w:lang w:eastAsia="it-IT"/>
          <w14:ligatures w14:val="standard"/>
        </w:rPr>
        <w:t>ation</w:t>
      </w:r>
      <w:r w:rsidR="00B163E6">
        <w:rPr>
          <w:lang w:eastAsia="it-IT"/>
          <w14:ligatures w14:val="standard"/>
        </w:rPr>
        <w:t xml:space="preserve">, which mimics the </w:t>
      </w:r>
      <w:r w:rsidR="00DF61DE">
        <w:rPr>
          <w:lang w:eastAsia="it-IT"/>
          <w14:ligatures w14:val="standard"/>
        </w:rPr>
        <w:t>cochlear model of the human ear [</w:t>
      </w:r>
      <w:r w:rsidR="008161F4">
        <w:rPr>
          <w:lang w:eastAsia="it-IT"/>
          <w14:ligatures w14:val="standard"/>
        </w:rPr>
        <w:t>3</w:t>
      </w:r>
      <w:r w:rsidR="00DF61DE">
        <w:rPr>
          <w:lang w:eastAsia="it-IT"/>
          <w14:ligatures w14:val="standard"/>
        </w:rPr>
        <w:t xml:space="preserve">]. </w:t>
      </w:r>
      <w:r w:rsidR="007651D7">
        <w:rPr>
          <w:lang w:eastAsia="it-IT"/>
          <w14:ligatures w14:val="standard"/>
        </w:rPr>
        <w:t>The results of this time-frequency composition then undergoes speech segregation</w:t>
      </w:r>
      <w:r w:rsidR="0091647A">
        <w:rPr>
          <w:lang w:eastAsia="it-IT"/>
          <w14:ligatures w14:val="standard"/>
        </w:rPr>
        <w:t xml:space="preserve">, which will maintain the variations in speech intensity while reducing </w:t>
      </w:r>
      <w:r w:rsidR="008A4CA8">
        <w:rPr>
          <w:lang w:eastAsia="it-IT"/>
          <w14:ligatures w14:val="standard"/>
        </w:rPr>
        <w:t>fluctuations</w:t>
      </w:r>
      <w:r w:rsidR="0091647A">
        <w:rPr>
          <w:lang w:eastAsia="it-IT"/>
          <w14:ligatures w14:val="standard"/>
        </w:rPr>
        <w:t xml:space="preserve"> in frequency</w:t>
      </w:r>
      <w:r w:rsidR="00287CBE">
        <w:rPr>
          <w:lang w:eastAsia="it-IT"/>
          <w14:ligatures w14:val="standard"/>
        </w:rPr>
        <w:t xml:space="preserve"> [3].</w:t>
      </w:r>
      <w:r w:rsidR="007D02DE">
        <w:rPr>
          <w:lang w:eastAsia="it-IT"/>
          <w14:ligatures w14:val="standard"/>
        </w:rPr>
        <w:t xml:space="preserve"> MFCC’s and </w:t>
      </w:r>
      <w:r w:rsidR="00590335">
        <w:rPr>
          <w:lang w:eastAsia="it-IT"/>
          <w14:ligatures w14:val="standard"/>
        </w:rPr>
        <w:t>dominant features are then extracted before being applied to train and test the random forest classification model</w:t>
      </w:r>
      <w:r w:rsidR="00D320A2">
        <w:rPr>
          <w:lang w:eastAsia="it-IT"/>
          <w14:ligatures w14:val="standard"/>
        </w:rPr>
        <w:t xml:space="preserve"> [3]. In order to </w:t>
      </w:r>
      <w:r w:rsidR="00753235">
        <w:rPr>
          <w:lang w:eastAsia="it-IT"/>
          <w14:ligatures w14:val="standard"/>
        </w:rPr>
        <w:t>evaluate the model’s independence from text and speakers, S. Hamsa et al. utilized three different datasets</w:t>
      </w:r>
      <w:r w:rsidR="00DE20BD">
        <w:rPr>
          <w:lang w:eastAsia="it-IT"/>
          <w14:ligatures w14:val="standard"/>
        </w:rPr>
        <w:t xml:space="preserve">; Ryerson audio-visual database of emotional speech and song (RAVDESS), </w:t>
      </w:r>
      <w:r w:rsidR="00353F52">
        <w:rPr>
          <w:lang w:eastAsia="it-IT"/>
          <w14:ligatures w14:val="standard"/>
        </w:rPr>
        <w:t>speech under simulated and actual stress (SUSAS), and Arabic Emirati emphasized speech dataset (ESD)</w:t>
      </w:r>
      <w:r w:rsidR="00F83635">
        <w:rPr>
          <w:lang w:eastAsia="it-IT"/>
          <w14:ligatures w14:val="standard"/>
        </w:rPr>
        <w:t xml:space="preserve">. </w:t>
      </w:r>
      <w:r w:rsidR="00101FD0">
        <w:rPr>
          <w:lang w:eastAsia="it-IT"/>
          <w14:ligatures w14:val="standard"/>
        </w:rPr>
        <w:t xml:space="preserve">The average accuracy rates for the proposed model were 86.38%, 88.68%, and 89.45%, respectively [3]. </w:t>
      </w:r>
    </w:p>
    <w:p w14:paraId="1D62ECDC" w14:textId="77777777" w:rsidR="004128C1" w:rsidRDefault="004128C1" w:rsidP="00586A35">
      <w:pPr>
        <w:pStyle w:val="Para"/>
        <w:ind w:firstLine="0"/>
        <w:jc w:val="both"/>
        <w:rPr>
          <w:lang w:eastAsia="it-IT"/>
          <w14:ligatures w14:val="standard"/>
        </w:rPr>
      </w:pPr>
    </w:p>
    <w:p w14:paraId="74DF18FA" w14:textId="354B044D" w:rsidR="004128C1" w:rsidRDefault="00112797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M. M. Rezapour Mashhadi and K. Osei-Bonsu </w:t>
      </w:r>
      <w:r w:rsidR="00820FFE">
        <w:rPr>
          <w:lang w:eastAsia="it-IT"/>
          <w14:ligatures w14:val="standard"/>
        </w:rPr>
        <w:t>similarly</w:t>
      </w:r>
      <w:r w:rsidR="009353FC">
        <w:rPr>
          <w:lang w:eastAsia="it-IT"/>
          <w14:ligatures w14:val="standard"/>
        </w:rPr>
        <w:t xml:space="preserve"> focus </w:t>
      </w:r>
      <w:r>
        <w:rPr>
          <w:lang w:eastAsia="it-IT"/>
          <w14:ligatures w14:val="standard"/>
        </w:rPr>
        <w:t>on the processing of the audio files</w:t>
      </w:r>
      <w:r w:rsidR="00857D09">
        <w:rPr>
          <w:lang w:eastAsia="it-IT"/>
          <w14:ligatures w14:val="standard"/>
        </w:rPr>
        <w:t xml:space="preserve"> </w:t>
      </w:r>
      <w:r w:rsidR="0044536F">
        <w:rPr>
          <w:lang w:eastAsia="it-IT"/>
          <w14:ligatures w14:val="standard"/>
        </w:rPr>
        <w:t>by augmenting each file to increase the diversity of data</w:t>
      </w:r>
      <w:r w:rsidR="00DC6492">
        <w:rPr>
          <w:lang w:eastAsia="it-IT"/>
          <w14:ligatures w14:val="standard"/>
        </w:rPr>
        <w:t xml:space="preserve">, with noise being added, timing being adjusted, and pitches being shifted [2]. </w:t>
      </w:r>
      <w:r w:rsidR="00EC1868">
        <w:rPr>
          <w:lang w:eastAsia="it-IT"/>
          <w14:ligatures w14:val="standard"/>
        </w:rPr>
        <w:t xml:space="preserve">A variety of features were then extracted from the </w:t>
      </w:r>
      <w:r w:rsidR="00F84057">
        <w:rPr>
          <w:lang w:eastAsia="it-IT"/>
          <w14:ligatures w14:val="standard"/>
        </w:rPr>
        <w:t xml:space="preserve">augmented audio files, which served as predictors for </w:t>
      </w:r>
      <w:r w:rsidR="005E6965">
        <w:rPr>
          <w:lang w:eastAsia="it-IT"/>
          <w14:ligatures w14:val="standard"/>
        </w:rPr>
        <w:t xml:space="preserve">a convolutional neural network (CNN) classification model </w:t>
      </w:r>
      <w:r w:rsidR="0068280A">
        <w:rPr>
          <w:lang w:eastAsia="it-IT"/>
          <w14:ligatures w14:val="standard"/>
        </w:rPr>
        <w:t xml:space="preserve">with 1D convolutional layers, </w:t>
      </w:r>
      <w:r w:rsidR="005E6965">
        <w:rPr>
          <w:lang w:eastAsia="it-IT"/>
          <w14:ligatures w14:val="standard"/>
        </w:rPr>
        <w:t xml:space="preserve">and a </w:t>
      </w:r>
      <w:r w:rsidR="0003252C">
        <w:rPr>
          <w:lang w:eastAsia="it-IT"/>
          <w14:ligatures w14:val="standard"/>
        </w:rPr>
        <w:t xml:space="preserve">random forest classification model. Features extracted for M. M. Rezapour Mashhadi and K. Osei-Bonsu’s proposed model are as follows: </w:t>
      </w:r>
    </w:p>
    <w:p w14:paraId="1548DECE" w14:textId="77777777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</w:p>
    <w:p w14:paraId="6D087CBD" w14:textId="524DACC1" w:rsidR="007B2DE9" w:rsidRDefault="007B2DE9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1. Zero crossing rate (ZCR)</w:t>
      </w:r>
    </w:p>
    <w:p w14:paraId="7699EA90" w14:textId="12ABDED5" w:rsidR="007B2DE9" w:rsidRDefault="007B2DE9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2. Mel-frequency cepstral coefficients (MFCCs)</w:t>
      </w:r>
    </w:p>
    <w:p w14:paraId="4B3D8E3C" w14:textId="79C7264F" w:rsidR="007B2DE9" w:rsidRDefault="007B2DE9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3. </w:t>
      </w:r>
      <w:r w:rsidR="00D17D7F">
        <w:rPr>
          <w:lang w:eastAsia="it-IT"/>
          <w14:ligatures w14:val="standard"/>
        </w:rPr>
        <w:t>Roll-off frequency</w:t>
      </w:r>
    </w:p>
    <w:p w14:paraId="1E8144FB" w14:textId="68B30A42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4. Spectral contrast </w:t>
      </w:r>
    </w:p>
    <w:p w14:paraId="2EF27E40" w14:textId="0EBE3576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5. Harmonic change in tonal centroid features</w:t>
      </w:r>
    </w:p>
    <w:p w14:paraId="02D7BC44" w14:textId="40938E95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6. Chromagram from a waveform or power spectrogram</w:t>
      </w:r>
    </w:p>
    <w:p w14:paraId="47C4B6D5" w14:textId="68539FC1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7. Root-mean-square</w:t>
      </w:r>
    </w:p>
    <w:p w14:paraId="74BD9DC4" w14:textId="45D34187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8. Mel-scaled spectrogram</w:t>
      </w:r>
      <w:r w:rsidR="00044F33">
        <w:rPr>
          <w:lang w:eastAsia="it-IT"/>
          <w14:ligatures w14:val="standard"/>
        </w:rPr>
        <w:t xml:space="preserve"> [</w:t>
      </w:r>
      <w:r w:rsidR="00BB2E89">
        <w:rPr>
          <w:lang w:eastAsia="it-IT"/>
          <w14:ligatures w14:val="standard"/>
        </w:rPr>
        <w:t>2</w:t>
      </w:r>
      <w:r w:rsidR="00044F33">
        <w:rPr>
          <w:lang w:eastAsia="it-IT"/>
          <w14:ligatures w14:val="standard"/>
        </w:rPr>
        <w:t>]</w:t>
      </w:r>
    </w:p>
    <w:p w14:paraId="19611C73" w14:textId="77777777" w:rsidR="00D17D7F" w:rsidRDefault="00D17D7F" w:rsidP="00586A35">
      <w:pPr>
        <w:pStyle w:val="Para"/>
        <w:ind w:firstLine="0"/>
        <w:jc w:val="both"/>
        <w:rPr>
          <w:lang w:eastAsia="it-IT"/>
          <w14:ligatures w14:val="standard"/>
        </w:rPr>
      </w:pPr>
    </w:p>
    <w:p w14:paraId="4302F1E9" w14:textId="122BD62B" w:rsidR="00044F33" w:rsidRDefault="00FA442D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A combination of data sets were utilized to reduce bias within the classification models, </w:t>
      </w:r>
      <w:r w:rsidR="00705E38">
        <w:rPr>
          <w:lang w:eastAsia="it-IT"/>
          <w14:ligatures w14:val="standard"/>
        </w:rPr>
        <w:t>and include: Ryerson audio-visual database of emotional speech and song (RAVDESS), Crema crowd-sourced emotional multimodal actors (CREMA), Toronto emotional speech set (TESS)</w:t>
      </w:r>
      <w:r w:rsidR="005B76DC">
        <w:rPr>
          <w:lang w:eastAsia="it-IT"/>
          <w14:ligatures w14:val="standard"/>
        </w:rPr>
        <w:t>, and Surrey audio-visual expression emotion (SAVEE)</w:t>
      </w:r>
      <w:r w:rsidR="00BB2E89">
        <w:rPr>
          <w:lang w:eastAsia="it-IT"/>
          <w14:ligatures w14:val="standard"/>
        </w:rPr>
        <w:t xml:space="preserve"> [2].</w:t>
      </w:r>
      <w:r w:rsidR="00CB7643">
        <w:rPr>
          <w:lang w:eastAsia="it-IT"/>
          <w14:ligatures w14:val="standard"/>
        </w:rPr>
        <w:t xml:space="preserve"> The </w:t>
      </w:r>
      <w:r w:rsidR="00792BB4">
        <w:rPr>
          <w:lang w:eastAsia="it-IT"/>
          <w14:ligatures w14:val="standard"/>
        </w:rPr>
        <w:t xml:space="preserve">results for the proposed CNN model showed 60% </w:t>
      </w:r>
      <w:r w:rsidR="00792BB4">
        <w:rPr>
          <w:lang w:eastAsia="it-IT"/>
          <w14:ligatures w14:val="standard"/>
        </w:rPr>
        <w:lastRenderedPageBreak/>
        <w:t>accuracy, while the results for the proposed random forest model showed 69% accuracy</w:t>
      </w:r>
      <w:r w:rsidR="00757AC2">
        <w:rPr>
          <w:lang w:eastAsia="it-IT"/>
          <w14:ligatures w14:val="standard"/>
        </w:rPr>
        <w:t xml:space="preserve"> [2]. </w:t>
      </w:r>
    </w:p>
    <w:p w14:paraId="15B23353" w14:textId="77777777" w:rsidR="00757AC2" w:rsidRDefault="00757AC2" w:rsidP="00586A35">
      <w:pPr>
        <w:pStyle w:val="Para"/>
        <w:ind w:firstLine="0"/>
        <w:jc w:val="both"/>
        <w:rPr>
          <w:lang w:eastAsia="it-IT"/>
          <w14:ligatures w14:val="standard"/>
        </w:rPr>
      </w:pPr>
    </w:p>
    <w:p w14:paraId="00323A9A" w14:textId="435E814F" w:rsidR="0003252C" w:rsidRPr="00D33984" w:rsidRDefault="00E5337B" w:rsidP="00586A35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A. S. M.</w:t>
      </w:r>
      <w:r w:rsidR="009353FC">
        <w:rPr>
          <w:lang w:eastAsia="it-IT"/>
          <w14:ligatures w14:val="standard"/>
        </w:rPr>
        <w:t xml:space="preserve"> and A. U. M</w:t>
      </w:r>
      <w:r w:rsidR="0068280A">
        <w:rPr>
          <w:lang w:eastAsia="it-IT"/>
          <w14:ligatures w14:val="standard"/>
        </w:rPr>
        <w:t>.</w:t>
      </w:r>
      <w:r w:rsidR="009353FC">
        <w:rPr>
          <w:lang w:eastAsia="it-IT"/>
          <w14:ligatures w14:val="standard"/>
        </w:rPr>
        <w:t xml:space="preserve"> </w:t>
      </w:r>
      <w:r w:rsidR="00820FFE">
        <w:rPr>
          <w:lang w:eastAsia="it-IT"/>
          <w14:ligatures w14:val="standard"/>
        </w:rPr>
        <w:t xml:space="preserve">similarly evaluate the CNN classification model’s ability to </w:t>
      </w:r>
      <w:r w:rsidR="008F3C3C">
        <w:rPr>
          <w:lang w:eastAsia="it-IT"/>
          <w14:ligatures w14:val="standard"/>
        </w:rPr>
        <w:t>achieve accuracy in emotion recognition by</w:t>
      </w:r>
      <w:r w:rsidR="00052CD8">
        <w:rPr>
          <w:lang w:eastAsia="it-IT"/>
          <w14:ligatures w14:val="standard"/>
        </w:rPr>
        <w:t xml:space="preserve"> utilizing the RAVDESS data set</w:t>
      </w:r>
      <w:r w:rsidR="003F556A">
        <w:rPr>
          <w:lang w:eastAsia="it-IT"/>
          <w14:ligatures w14:val="standard"/>
        </w:rPr>
        <w:t xml:space="preserve">. </w:t>
      </w:r>
      <w:r w:rsidR="00102914">
        <w:rPr>
          <w:lang w:eastAsia="it-IT"/>
          <w14:ligatures w14:val="standard"/>
        </w:rPr>
        <w:t xml:space="preserve">Each audio file </w:t>
      </w:r>
      <w:r w:rsidR="008069DD">
        <w:rPr>
          <w:lang w:eastAsia="it-IT"/>
          <w14:ligatures w14:val="standard"/>
        </w:rPr>
        <w:t xml:space="preserve">was processed  through the use of pre-emphasis and silence removal, where </w:t>
      </w:r>
      <w:r w:rsidR="002031A9">
        <w:rPr>
          <w:lang w:eastAsia="it-IT"/>
          <w14:ligatures w14:val="standard"/>
        </w:rPr>
        <w:t>pre-emphasis refers to the process of</w:t>
      </w:r>
      <w:r w:rsidR="00560B2C">
        <w:rPr>
          <w:lang w:eastAsia="it-IT"/>
          <w14:ligatures w14:val="standard"/>
        </w:rPr>
        <w:t xml:space="preserve"> increasing the intensity of higher frequences while maintaining the intensity of lower frequences [1]. </w:t>
      </w:r>
      <w:r w:rsidR="00472F04">
        <w:rPr>
          <w:lang w:eastAsia="it-IT"/>
          <w14:ligatures w14:val="standard"/>
        </w:rPr>
        <w:t xml:space="preserve">Mel-frequence cepstral coefficients (MFCC) were extracted </w:t>
      </w:r>
      <w:r w:rsidR="00F16BC9">
        <w:rPr>
          <w:lang w:eastAsia="it-IT"/>
          <w14:ligatures w14:val="standard"/>
        </w:rPr>
        <w:t>as features for the</w:t>
      </w:r>
      <w:r w:rsidR="00091C6C">
        <w:rPr>
          <w:lang w:eastAsia="it-IT"/>
          <w14:ligatures w14:val="standard"/>
        </w:rPr>
        <w:t xml:space="preserve"> CNN classification model, which utilized </w:t>
      </w:r>
      <w:r w:rsidR="00EA46AE">
        <w:rPr>
          <w:lang w:eastAsia="it-IT"/>
          <w14:ligatures w14:val="standard"/>
        </w:rPr>
        <w:t xml:space="preserve">1D convolutional layers to </w:t>
      </w:r>
      <w:r w:rsidR="00F51336">
        <w:rPr>
          <w:lang w:eastAsia="it-IT"/>
          <w14:ligatures w14:val="standard"/>
        </w:rPr>
        <w:t xml:space="preserve">maximize efficacy [1]. </w:t>
      </w:r>
      <w:r w:rsidR="0068280A">
        <w:rPr>
          <w:lang w:eastAsia="it-IT"/>
          <w14:ligatures w14:val="standard"/>
        </w:rPr>
        <w:t xml:space="preserve">The average accuracy of A. S. M. and A. U. M.’s proposed model </w:t>
      </w:r>
      <w:r w:rsidR="00160746">
        <w:rPr>
          <w:lang w:eastAsia="it-IT"/>
          <w14:ligatures w14:val="standard"/>
        </w:rPr>
        <w:t xml:space="preserve">was 92%, and ranked approximately 20% higher than reference models [1]. </w:t>
      </w:r>
    </w:p>
    <w:p w14:paraId="3BA2CB59" w14:textId="0D612851" w:rsidR="00EF6BEF" w:rsidRPr="00D33984" w:rsidRDefault="00EF6BEF" w:rsidP="00EF6BEF">
      <w:pPr>
        <w:pStyle w:val="Head1"/>
        <w:spacing w:before="380"/>
        <w:ind w:left="0" w:firstLine="0"/>
        <w:rPr>
          <w14:ligatures w14:val="standard"/>
        </w:rPr>
      </w:pPr>
      <w:r w:rsidRPr="00D33984">
        <w:rPr>
          <w:rStyle w:val="Label"/>
          <w14:ligatures w14:val="standard"/>
        </w:rPr>
        <w:t>2</w:t>
      </w:r>
      <w:r w:rsidR="003865BE">
        <w:rPr>
          <w14:ligatures w14:val="standard"/>
        </w:rPr>
        <w:t xml:space="preserve"> </w:t>
      </w:r>
      <w:r w:rsidR="005E7EFD">
        <w:rPr>
          <w14:ligatures w14:val="standard"/>
        </w:rPr>
        <w:t xml:space="preserve">   </w:t>
      </w:r>
      <w:r w:rsidR="003865BE">
        <w:rPr>
          <w14:ligatures w14:val="standard"/>
        </w:rPr>
        <w:t>Approach</w:t>
      </w:r>
    </w:p>
    <w:p w14:paraId="4AE944E0" w14:textId="26BB386A" w:rsidR="00EF6BEF" w:rsidRDefault="00EC4D4A" w:rsidP="00EF6BEF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The </w:t>
      </w:r>
      <w:r w:rsidR="007D571D">
        <w:rPr>
          <w:lang w:eastAsia="it-IT"/>
          <w14:ligatures w14:val="standard"/>
        </w:rPr>
        <w:t xml:space="preserve">discussed approach to the emotion classification </w:t>
      </w:r>
      <w:r w:rsidR="008F099F">
        <w:rPr>
          <w:lang w:eastAsia="it-IT"/>
          <w14:ligatures w14:val="standard"/>
        </w:rPr>
        <w:t>model</w:t>
      </w:r>
      <w:r>
        <w:rPr>
          <w:lang w:eastAsia="it-IT"/>
          <w14:ligatures w14:val="standard"/>
        </w:rPr>
        <w:t xml:space="preserve"> will include </w:t>
      </w:r>
      <w:r w:rsidR="00CB446F">
        <w:rPr>
          <w:lang w:eastAsia="it-IT"/>
          <w14:ligatures w14:val="standard"/>
        </w:rPr>
        <w:t>three different steps, as detailed in Section 2.1 below. The</w:t>
      </w:r>
      <w:r w:rsidR="007D571D">
        <w:rPr>
          <w:lang w:eastAsia="it-IT"/>
          <w14:ligatures w14:val="standard"/>
        </w:rPr>
        <w:t xml:space="preserve"> </w:t>
      </w:r>
      <w:r w:rsidR="00CC0E9E">
        <w:rPr>
          <w:lang w:eastAsia="it-IT"/>
          <w14:ligatures w14:val="standard"/>
        </w:rPr>
        <w:t>approac</w:t>
      </w:r>
      <w:r w:rsidR="00A72315">
        <w:rPr>
          <w:lang w:eastAsia="it-IT"/>
          <w14:ligatures w14:val="standard"/>
        </w:rPr>
        <w:t xml:space="preserve">h utilized standard </w:t>
      </w:r>
      <w:r w:rsidR="003D4DB6">
        <w:rPr>
          <w:lang w:eastAsia="it-IT"/>
          <w14:ligatures w14:val="standard"/>
        </w:rPr>
        <w:t xml:space="preserve">methods of model creation given a data set, </w:t>
      </w:r>
      <w:r w:rsidR="004B0C99">
        <w:rPr>
          <w:lang w:eastAsia="it-IT"/>
          <w14:ligatures w14:val="standard"/>
        </w:rPr>
        <w:t xml:space="preserve">which will be discussed further in the provided sections. </w:t>
      </w:r>
      <w:r w:rsidR="00FD4EE4">
        <w:rPr>
          <w:lang w:eastAsia="it-IT"/>
          <w14:ligatures w14:val="standard"/>
        </w:rPr>
        <w:t>The data</w:t>
      </w:r>
      <w:r w:rsidR="00C6609D">
        <w:rPr>
          <w:lang w:eastAsia="it-IT"/>
          <w14:ligatures w14:val="standard"/>
        </w:rPr>
        <w:t xml:space="preserve"> set utilized was the </w:t>
      </w:r>
      <w:r w:rsidR="00D001BF">
        <w:rPr>
          <w:lang w:eastAsia="it-IT"/>
          <w14:ligatures w14:val="standard"/>
        </w:rPr>
        <w:t>Ryerson audio-visual database of emotional speech and song (RAVDESS)</w:t>
      </w:r>
      <w:r w:rsidR="004149E9">
        <w:rPr>
          <w:lang w:eastAsia="it-IT"/>
          <w14:ligatures w14:val="standard"/>
        </w:rPr>
        <w:t xml:space="preserve">. </w:t>
      </w:r>
    </w:p>
    <w:p w14:paraId="585F733F" w14:textId="77777777" w:rsidR="00877A2B" w:rsidRPr="00D33984" w:rsidRDefault="00877A2B" w:rsidP="00EF6BEF">
      <w:pPr>
        <w:pStyle w:val="Para"/>
        <w:ind w:firstLine="0"/>
        <w:jc w:val="both"/>
        <w:rPr>
          <w:lang w:eastAsia="it-IT"/>
          <w14:ligatures w14:val="standard"/>
        </w:rPr>
      </w:pPr>
    </w:p>
    <w:p w14:paraId="0678E667" w14:textId="74949C51" w:rsidR="00EF6BEF" w:rsidRDefault="00EF6BEF" w:rsidP="00EF6BEF">
      <w:pPr>
        <w:pStyle w:val="Head2"/>
        <w:rPr>
          <w14:ligatures w14:val="standard"/>
        </w:rPr>
      </w:pPr>
      <w:r w:rsidRPr="00D33984">
        <w:rPr>
          <w:rStyle w:val="Label"/>
          <w14:ligatures w14:val="standard"/>
        </w:rPr>
        <w:t>2.1</w:t>
      </w:r>
      <w:r w:rsidRPr="00D33984">
        <w:rPr>
          <w14:ligatures w14:val="standard"/>
        </w:rPr>
        <w:t> </w:t>
      </w:r>
      <w:r w:rsidRPr="00D33984">
        <w:rPr>
          <w14:ligatures w14:val="standard"/>
        </w:rPr>
        <w:t xml:space="preserve"> </w:t>
      </w:r>
      <w:r w:rsidR="003865BE">
        <w:rPr>
          <w14:ligatures w14:val="standard"/>
        </w:rPr>
        <w:t xml:space="preserve">Methodology </w:t>
      </w:r>
    </w:p>
    <w:p w14:paraId="7B2A92D3" w14:textId="0AF6A0B5" w:rsidR="00AE67D6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2.1.1</w:t>
      </w:r>
      <w:r w:rsidR="001F2E19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91760D">
        <w:rPr>
          <w:rFonts w:ascii="Linux Biolinum" w:hAnsi="Linux Biolinum" w:cs="Linux Biolinum"/>
          <w:i/>
          <w14:ligatures w14:val="standard"/>
        </w:rPr>
        <w:t>Pre-Processing</w:t>
      </w:r>
      <w:r w:rsidR="001F2E19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1F2E19">
        <w:rPr>
          <w:lang w:eastAsia="it-IT"/>
          <w14:ligatures w14:val="standard"/>
        </w:rPr>
        <w:t xml:space="preserve">To begin the creation of the emotion classification model the data provided </w:t>
      </w:r>
      <w:r w:rsidR="00F54DBC">
        <w:rPr>
          <w:lang w:eastAsia="it-IT"/>
          <w14:ligatures w14:val="standard"/>
        </w:rPr>
        <w:t xml:space="preserve">by </w:t>
      </w:r>
      <w:r w:rsidR="001F2E19">
        <w:rPr>
          <w:lang w:eastAsia="it-IT"/>
          <w14:ligatures w14:val="standard"/>
        </w:rPr>
        <w:t>the</w:t>
      </w:r>
      <w:r w:rsidR="004149E9">
        <w:rPr>
          <w:lang w:eastAsia="it-IT"/>
          <w14:ligatures w14:val="standard"/>
        </w:rPr>
        <w:t xml:space="preserve"> RAVDESS</w:t>
      </w:r>
      <w:r w:rsidR="001F2E19">
        <w:rPr>
          <w:lang w:eastAsia="it-IT"/>
          <w14:ligatures w14:val="standard"/>
        </w:rPr>
        <w:t xml:space="preserve"> data set was converted into a </w:t>
      </w:r>
      <w:r w:rsidR="00AE67D6">
        <w:rPr>
          <w:lang w:eastAsia="it-IT"/>
          <w14:ligatures w14:val="standard"/>
        </w:rPr>
        <w:t xml:space="preserve">table format, which will be referred to as a ‘data frame’ </w:t>
      </w:r>
      <w:r w:rsidR="00933260">
        <w:rPr>
          <w:lang w:eastAsia="it-IT"/>
          <w14:ligatures w14:val="standard"/>
        </w:rPr>
        <w:t xml:space="preserve">throughout the remainder of this report. </w:t>
      </w:r>
    </w:p>
    <w:p w14:paraId="69D20A0C" w14:textId="3D3BDC35" w:rsidR="00933260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2.1.2</w:t>
      </w:r>
      <w:r w:rsidR="00933260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F3566A">
        <w:rPr>
          <w:rFonts w:ascii="Linux Biolinum" w:hAnsi="Linux Biolinum" w:cs="Linux Biolinum"/>
          <w:i/>
          <w14:ligatures w14:val="standard"/>
        </w:rPr>
        <w:t>Feature Extraction</w:t>
      </w:r>
      <w:r w:rsidR="00933260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9339C2">
        <w:rPr>
          <w:lang w:eastAsia="it-IT"/>
          <w14:ligatures w14:val="standard"/>
        </w:rPr>
        <w:t xml:space="preserve">After the </w:t>
      </w:r>
      <w:r w:rsidR="00F54DBC">
        <w:rPr>
          <w:lang w:eastAsia="it-IT"/>
          <w14:ligatures w14:val="standard"/>
        </w:rPr>
        <w:t>creation of the data frame, features are extracted from the data using a variety of methods.</w:t>
      </w:r>
      <w:r w:rsidR="00762635">
        <w:rPr>
          <w:lang w:eastAsia="it-IT"/>
          <w14:ligatures w14:val="standard"/>
        </w:rPr>
        <w:t xml:space="preserve"> The extracted features are then </w:t>
      </w:r>
      <w:r w:rsidR="003948DD">
        <w:rPr>
          <w:lang w:eastAsia="it-IT"/>
          <w14:ligatures w14:val="standard"/>
        </w:rPr>
        <w:t xml:space="preserve">placed into a new data frame which will be utilized in training and testing the </w:t>
      </w:r>
      <w:r w:rsidR="0091760D">
        <w:rPr>
          <w:lang w:eastAsia="it-IT"/>
          <w14:ligatures w14:val="standard"/>
        </w:rPr>
        <w:t xml:space="preserve">model. </w:t>
      </w:r>
    </w:p>
    <w:p w14:paraId="18E49073" w14:textId="75638A04" w:rsidR="00B23B55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2.1.3</w:t>
      </w:r>
      <w:r w:rsidR="0091760D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4A687D">
        <w:rPr>
          <w:rFonts w:ascii="Linux Biolinum" w:hAnsi="Linux Biolinum" w:cs="Linux Biolinum"/>
          <w:i/>
          <w14:ligatures w14:val="standard"/>
        </w:rPr>
        <w:t>Data Preparation</w:t>
      </w:r>
      <w:r w:rsidR="0091760D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4A687D">
        <w:rPr>
          <w:lang w:eastAsia="it-IT"/>
          <w14:ligatures w14:val="standard"/>
        </w:rPr>
        <w:t>With the new data frame containing the extracted</w:t>
      </w:r>
      <w:r w:rsidR="00B23B55">
        <w:rPr>
          <w:lang w:eastAsia="it-IT"/>
          <w14:ligatures w14:val="standard"/>
        </w:rPr>
        <w:t xml:space="preserve"> features and relevant data, values within the data frame are prepared as needed to allow best use by the computer/model. </w:t>
      </w:r>
    </w:p>
    <w:p w14:paraId="50324495" w14:textId="5D16B6DC" w:rsidR="004C6C55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2.1.4</w:t>
      </w:r>
      <w:r w:rsidR="00B23B55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211B48">
        <w:rPr>
          <w:rFonts w:ascii="Linux Biolinum" w:hAnsi="Linux Biolinum" w:cs="Linux Biolinum"/>
          <w:i/>
          <w14:ligatures w14:val="standard"/>
        </w:rPr>
        <w:t>Classification Model</w:t>
      </w:r>
      <w:r w:rsidR="00B23B55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211B48">
        <w:rPr>
          <w:lang w:eastAsia="it-IT"/>
          <w14:ligatures w14:val="standard"/>
        </w:rPr>
        <w:t>A classification model is then built based off of the prepared data frame</w:t>
      </w:r>
      <w:r w:rsidR="004039C7">
        <w:rPr>
          <w:lang w:eastAsia="it-IT"/>
          <w14:ligatures w14:val="standard"/>
        </w:rPr>
        <w:t xml:space="preserve">. This model is trained and tested on the data </w:t>
      </w:r>
      <w:r w:rsidR="00E84DC8">
        <w:rPr>
          <w:lang w:eastAsia="it-IT"/>
          <w14:ligatures w14:val="standard"/>
        </w:rPr>
        <w:t>present in the data frame</w:t>
      </w:r>
      <w:r w:rsidR="002B460E">
        <w:rPr>
          <w:lang w:eastAsia="it-IT"/>
          <w14:ligatures w14:val="standard"/>
        </w:rPr>
        <w:t xml:space="preserve"> and will, ideally, correctly identify </w:t>
      </w:r>
      <w:r w:rsidR="004C6C55">
        <w:rPr>
          <w:lang w:eastAsia="it-IT"/>
          <w14:ligatures w14:val="standard"/>
        </w:rPr>
        <w:t xml:space="preserve">emotions given a set of predictors. </w:t>
      </w:r>
    </w:p>
    <w:p w14:paraId="13864001" w14:textId="46914899" w:rsidR="00B23B55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2.1.5</w:t>
      </w:r>
      <w:r w:rsidR="004C6C55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4C6C55">
        <w:rPr>
          <w:rFonts w:ascii="Linux Biolinum" w:hAnsi="Linux Biolinum" w:cs="Linux Biolinum"/>
          <w:i/>
          <w14:ligatures w14:val="standard"/>
        </w:rPr>
        <w:t>Analysis</w:t>
      </w:r>
      <w:r w:rsidR="004C6C55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4C6C55">
        <w:rPr>
          <w:lang w:eastAsia="it-IT"/>
          <w14:ligatures w14:val="standard"/>
        </w:rPr>
        <w:t xml:space="preserve">Once the classification model has been trained, the difference in the predicted and </w:t>
      </w:r>
      <w:r w:rsidR="008E501E">
        <w:rPr>
          <w:lang w:eastAsia="it-IT"/>
          <w14:ligatures w14:val="standard"/>
        </w:rPr>
        <w:t xml:space="preserve">true results are analyzed to determine if the model is effective. Based on this analysis, the model </w:t>
      </w:r>
      <w:r w:rsidR="006A2097">
        <w:rPr>
          <w:lang w:eastAsia="it-IT"/>
          <w14:ligatures w14:val="standard"/>
        </w:rPr>
        <w:t xml:space="preserve">is adjusted. </w:t>
      </w:r>
    </w:p>
    <w:p w14:paraId="4C660B4D" w14:textId="3B71EB3D" w:rsidR="00933260" w:rsidRPr="00D33984" w:rsidRDefault="00B855BC" w:rsidP="00B855BC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2.1.6</w:t>
      </w:r>
      <w:r w:rsidR="006A2097"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6A2097">
        <w:rPr>
          <w:rFonts w:ascii="Linux Biolinum" w:hAnsi="Linux Biolinum" w:cs="Linux Biolinum"/>
          <w:i/>
          <w14:ligatures w14:val="standard"/>
        </w:rPr>
        <w:t>Data Visualization</w:t>
      </w:r>
      <w:r w:rsidR="006A2097"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6A2097">
        <w:rPr>
          <w:lang w:eastAsia="it-IT"/>
          <w14:ligatures w14:val="standard"/>
        </w:rPr>
        <w:t xml:space="preserve">Data </w:t>
      </w:r>
      <w:r>
        <w:rPr>
          <w:lang w:eastAsia="it-IT"/>
          <w14:ligatures w14:val="standard"/>
        </w:rPr>
        <w:t>visualization</w:t>
      </w:r>
      <w:r w:rsidR="006A2097">
        <w:rPr>
          <w:lang w:eastAsia="it-IT"/>
          <w14:ligatures w14:val="standard"/>
        </w:rPr>
        <w:t xml:space="preserve"> is created throughout </w:t>
      </w:r>
      <w:r w:rsidR="00210CEC">
        <w:rPr>
          <w:lang w:eastAsia="it-IT"/>
          <w14:ligatures w14:val="standard"/>
        </w:rPr>
        <w:t xml:space="preserve">all previously mentioned steps to help ensure a balanced data set is being provided to the model, </w:t>
      </w:r>
      <w:r>
        <w:rPr>
          <w:lang w:eastAsia="it-IT"/>
          <w14:ligatures w14:val="standard"/>
        </w:rPr>
        <w:t xml:space="preserve">to evaluate predictors/features, and to assist in analysis. </w:t>
      </w:r>
      <w:r w:rsidR="006A2097">
        <w:rPr>
          <w:lang w:eastAsia="it-IT"/>
          <w14:ligatures w14:val="standard"/>
        </w:rPr>
        <w:t xml:space="preserve"> </w:t>
      </w:r>
    </w:p>
    <w:p w14:paraId="143C1B33" w14:textId="278160A9" w:rsidR="00EF6BEF" w:rsidRDefault="00EF6BEF" w:rsidP="00EF6BEF">
      <w:pPr>
        <w:pStyle w:val="Head2"/>
        <w:rPr>
          <w14:ligatures w14:val="standard"/>
        </w:rPr>
      </w:pPr>
      <w:r w:rsidRPr="00D33984">
        <w:rPr>
          <w:rStyle w:val="Label"/>
          <w14:ligatures w14:val="standard"/>
        </w:rPr>
        <w:t>2.2</w:t>
      </w:r>
      <w:r w:rsidRPr="00D33984">
        <w:rPr>
          <w14:ligatures w14:val="standard"/>
        </w:rPr>
        <w:t> </w:t>
      </w:r>
      <w:r w:rsidR="003865BE">
        <w:rPr>
          <w14:ligatures w14:val="standard"/>
        </w:rPr>
        <w:t>Discussion</w:t>
      </w:r>
      <w:r w:rsidRPr="00D33984">
        <w:rPr>
          <w14:ligatures w14:val="standard"/>
        </w:rPr>
        <w:t xml:space="preserve"> </w:t>
      </w:r>
    </w:p>
    <w:p w14:paraId="7F735FB6" w14:textId="0347ACE3" w:rsidR="008E0E91" w:rsidRDefault="008E0E91" w:rsidP="008E0E91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</w:t>
      </w:r>
      <w:r w:rsidR="0025688D">
        <w:rPr>
          <w:rFonts w:ascii="Linux Biolinum" w:hAnsi="Linux Biolinum" w:cs="Linux Biolinum"/>
          <w:i/>
          <w14:ligatures w14:val="standard"/>
        </w:rPr>
        <w:t>2</w:t>
      </w:r>
      <w:r>
        <w:rPr>
          <w:rFonts w:ascii="Linux Biolinum" w:hAnsi="Linux Biolinum" w:cs="Linux Biolinum"/>
          <w:i/>
          <w14:ligatures w14:val="standard"/>
        </w:rPr>
        <w:t>.1</w:t>
      </w:r>
      <w:r w:rsidRPr="00586A35">
        <w:rPr>
          <w:rFonts w:ascii="Linux Biolinum" w:hAnsi="Linux Biolinum" w:cs="Linux Biolinum"/>
          <w:i/>
          <w14:ligatures w14:val="standard"/>
        </w:rPr>
        <w:t xml:space="preserve"> </w:t>
      </w:r>
      <w:r>
        <w:rPr>
          <w:rFonts w:ascii="Linux Biolinum" w:hAnsi="Linux Biolinum" w:cs="Linux Biolinum"/>
          <w:i/>
          <w14:ligatures w14:val="standard"/>
        </w:rPr>
        <w:t>Pre-Processing</w:t>
      </w:r>
      <w:r w:rsidRPr="00586A35">
        <w:rPr>
          <w:rFonts w:ascii="Linux Biolinum" w:hAnsi="Linux Biolinum" w:cs="Linux Biolinum"/>
          <w:i/>
          <w14:ligatures w14:val="standard"/>
        </w:rPr>
        <w:t xml:space="preserve">. </w:t>
      </w:r>
      <w:r>
        <w:rPr>
          <w:lang w:eastAsia="it-IT"/>
          <w14:ligatures w14:val="standard"/>
        </w:rPr>
        <w:t xml:space="preserve">The </w:t>
      </w:r>
      <w:r w:rsidR="004128C1">
        <w:rPr>
          <w:lang w:eastAsia="it-IT"/>
          <w14:ligatures w14:val="standard"/>
        </w:rPr>
        <w:t xml:space="preserve">RAVDESS </w:t>
      </w:r>
      <w:r w:rsidR="00F00477">
        <w:rPr>
          <w:lang w:eastAsia="it-IT"/>
          <w14:ligatures w14:val="standard"/>
        </w:rPr>
        <w:t xml:space="preserve">data set for the emotion classification model provided </w:t>
      </w:r>
      <w:r w:rsidR="00FF22DB">
        <w:rPr>
          <w:lang w:eastAsia="it-IT"/>
          <w14:ligatures w14:val="standard"/>
        </w:rPr>
        <w:t>a series of .wav files</w:t>
      </w:r>
      <w:r w:rsidR="00B107A4">
        <w:rPr>
          <w:lang w:eastAsia="it-IT"/>
          <w14:ligatures w14:val="standard"/>
        </w:rPr>
        <w:t>. These .wav files were recordings of actors</w:t>
      </w:r>
      <w:r w:rsidR="00A668B4">
        <w:rPr>
          <w:lang w:eastAsia="it-IT"/>
          <w14:ligatures w14:val="standard"/>
        </w:rPr>
        <w:t xml:space="preserve"> saying one of two phrases, with </w:t>
      </w:r>
      <w:r w:rsidR="00A668B4">
        <w:rPr>
          <w:lang w:eastAsia="it-IT"/>
          <w14:ligatures w14:val="standard"/>
        </w:rPr>
        <w:t xml:space="preserve">each recording </w:t>
      </w:r>
      <w:r w:rsidR="009834E7">
        <w:rPr>
          <w:lang w:eastAsia="it-IT"/>
          <w14:ligatures w14:val="standard"/>
        </w:rPr>
        <w:t xml:space="preserve">representing a specific emotion with a specific intensity. To assist with the identification of </w:t>
      </w:r>
      <w:r w:rsidR="00897F91">
        <w:rPr>
          <w:lang w:eastAsia="it-IT"/>
          <w14:ligatures w14:val="standard"/>
        </w:rPr>
        <w:t>variables within each file</w:t>
      </w:r>
      <w:r w:rsidR="00EC6738">
        <w:rPr>
          <w:lang w:eastAsia="it-IT"/>
          <w14:ligatures w14:val="standard"/>
        </w:rPr>
        <w:t>, the names of the .wav files followed a pattern, with</w:t>
      </w:r>
      <w:r w:rsidR="00CB3E3F">
        <w:rPr>
          <w:lang w:eastAsia="it-IT"/>
          <w14:ligatures w14:val="standard"/>
        </w:rPr>
        <w:t xml:space="preserve"> positions in the number sequence representing a value such as gender, phrase, emotion, or intensity.</w:t>
      </w:r>
      <w:r w:rsidR="00866C3F">
        <w:rPr>
          <w:lang w:eastAsia="it-IT"/>
          <w14:ligatures w14:val="standard"/>
        </w:rPr>
        <w:t xml:space="preserve"> These values were extracted from the data set to the data frame </w:t>
      </w:r>
      <w:r w:rsidR="009F1526">
        <w:rPr>
          <w:lang w:eastAsia="it-IT"/>
          <w14:ligatures w14:val="standard"/>
        </w:rPr>
        <w:t xml:space="preserve">by creating a Python dictionary, where keys were the </w:t>
      </w:r>
      <w:r w:rsidR="00897F91">
        <w:rPr>
          <w:lang w:eastAsia="it-IT"/>
          <w14:ligatures w14:val="standard"/>
        </w:rPr>
        <w:t>number representation in the .wav file name and values were the values that were represented.</w:t>
      </w:r>
    </w:p>
    <w:p w14:paraId="0B29A9A6" w14:textId="43D99C0F" w:rsidR="00CA4A5C" w:rsidRDefault="0025688D" w:rsidP="0025688D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2.2.2</w:t>
      </w:r>
      <w:r w:rsidRPr="00586A35">
        <w:rPr>
          <w:rFonts w:ascii="Linux Biolinum" w:hAnsi="Linux Biolinum" w:cs="Linux Biolinum"/>
          <w:i/>
          <w14:ligatures w14:val="standard"/>
        </w:rPr>
        <w:t xml:space="preserve"> </w:t>
      </w:r>
      <w:r w:rsidR="00821B18">
        <w:rPr>
          <w:rFonts w:ascii="Linux Biolinum" w:hAnsi="Linux Biolinum" w:cs="Linux Biolinum"/>
          <w:i/>
          <w14:ligatures w14:val="standard"/>
        </w:rPr>
        <w:t>Feature Extraction</w:t>
      </w:r>
      <w:r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2E0147">
        <w:rPr>
          <w:lang w:eastAsia="it-IT"/>
          <w14:ligatures w14:val="standard"/>
        </w:rPr>
        <w:t>With</w:t>
      </w:r>
      <w:r w:rsidR="00821B18">
        <w:rPr>
          <w:lang w:eastAsia="it-IT"/>
          <w14:ligatures w14:val="standard"/>
        </w:rPr>
        <w:t xml:space="preserve"> </w:t>
      </w:r>
      <w:r w:rsidR="00937A48">
        <w:rPr>
          <w:lang w:eastAsia="it-IT"/>
          <w14:ligatures w14:val="standard"/>
        </w:rPr>
        <w:t>information provided</w:t>
      </w:r>
      <w:r w:rsidR="00821B18">
        <w:rPr>
          <w:lang w:eastAsia="it-IT"/>
          <w14:ligatures w14:val="standard"/>
        </w:rPr>
        <w:t xml:space="preserve"> </w:t>
      </w:r>
      <w:r w:rsidR="00937A48">
        <w:rPr>
          <w:lang w:eastAsia="it-IT"/>
          <w14:ligatures w14:val="standard"/>
        </w:rPr>
        <w:t>from</w:t>
      </w:r>
      <w:r w:rsidR="00821B18">
        <w:rPr>
          <w:lang w:eastAsia="it-IT"/>
          <w14:ligatures w14:val="standard"/>
        </w:rPr>
        <w:t xml:space="preserve"> the </w:t>
      </w:r>
      <w:r w:rsidR="004128C1">
        <w:rPr>
          <w:lang w:eastAsia="it-IT"/>
          <w14:ligatures w14:val="standard"/>
        </w:rPr>
        <w:t xml:space="preserve">RAVESS </w:t>
      </w:r>
      <w:r w:rsidR="00821B18">
        <w:rPr>
          <w:lang w:eastAsia="it-IT"/>
          <w14:ligatures w14:val="standard"/>
        </w:rPr>
        <w:t>data set placed into a data frame, the .wav files themselves were next evaluated</w:t>
      </w:r>
      <w:r w:rsidR="000D5E77">
        <w:rPr>
          <w:lang w:eastAsia="it-IT"/>
          <w14:ligatures w14:val="standard"/>
        </w:rPr>
        <w:t xml:space="preserve">. </w:t>
      </w:r>
      <w:r w:rsidR="009A2625">
        <w:rPr>
          <w:lang w:eastAsia="it-IT"/>
          <w14:ligatures w14:val="standard"/>
        </w:rPr>
        <w:t>Through the use of the librosa library,</w:t>
      </w:r>
      <w:r w:rsidR="00F94572">
        <w:rPr>
          <w:lang w:eastAsia="it-IT"/>
          <w14:ligatures w14:val="standard"/>
        </w:rPr>
        <w:t xml:space="preserve"> which provides audio analysis in Python, </w:t>
      </w:r>
      <w:r w:rsidR="00E3699A">
        <w:rPr>
          <w:lang w:eastAsia="it-IT"/>
          <w14:ligatures w14:val="standard"/>
        </w:rPr>
        <w:t xml:space="preserve">the following features were extracted for each .wav file: </w:t>
      </w:r>
      <w:r w:rsidR="00B97309">
        <w:rPr>
          <w:lang w:eastAsia="it-IT"/>
          <w14:ligatures w14:val="standard"/>
        </w:rPr>
        <w:t>m</w:t>
      </w:r>
      <w:r w:rsidR="00E3699A">
        <w:rPr>
          <w:lang w:eastAsia="it-IT"/>
          <w14:ligatures w14:val="standard"/>
        </w:rPr>
        <w:t>el-</w:t>
      </w:r>
      <w:r w:rsidR="00B97309">
        <w:rPr>
          <w:lang w:eastAsia="it-IT"/>
          <w14:ligatures w14:val="standard"/>
        </w:rPr>
        <w:t>f</w:t>
      </w:r>
      <w:r w:rsidR="00E3699A">
        <w:rPr>
          <w:lang w:eastAsia="it-IT"/>
          <w14:ligatures w14:val="standard"/>
        </w:rPr>
        <w:t>requency</w:t>
      </w:r>
      <w:r w:rsidR="00B97309">
        <w:rPr>
          <w:lang w:eastAsia="it-IT"/>
          <w14:ligatures w14:val="standard"/>
        </w:rPr>
        <w:t xml:space="preserve"> c</w:t>
      </w:r>
      <w:r w:rsidR="00E3699A">
        <w:rPr>
          <w:lang w:eastAsia="it-IT"/>
          <w14:ligatures w14:val="standard"/>
        </w:rPr>
        <w:t xml:space="preserve">epstral </w:t>
      </w:r>
      <w:r w:rsidR="00B97309">
        <w:rPr>
          <w:lang w:eastAsia="it-IT"/>
          <w14:ligatures w14:val="standard"/>
        </w:rPr>
        <w:t>c</w:t>
      </w:r>
      <w:r w:rsidR="00E3699A">
        <w:rPr>
          <w:lang w:eastAsia="it-IT"/>
          <w14:ligatures w14:val="standard"/>
        </w:rPr>
        <w:t xml:space="preserve">oefficients (MFCC), </w:t>
      </w:r>
      <w:r w:rsidR="00B97309">
        <w:rPr>
          <w:lang w:eastAsia="it-IT"/>
          <w14:ligatures w14:val="standard"/>
        </w:rPr>
        <w:t>m</w:t>
      </w:r>
      <w:r w:rsidR="00E67A8B">
        <w:rPr>
          <w:lang w:eastAsia="it-IT"/>
          <w14:ligatures w14:val="standard"/>
        </w:rPr>
        <w:t xml:space="preserve">el </w:t>
      </w:r>
      <w:r w:rsidR="00B97309">
        <w:rPr>
          <w:lang w:eastAsia="it-IT"/>
          <w14:ligatures w14:val="standard"/>
        </w:rPr>
        <w:t>s</w:t>
      </w:r>
      <w:r w:rsidR="00E67A8B">
        <w:rPr>
          <w:lang w:eastAsia="it-IT"/>
          <w14:ligatures w14:val="standard"/>
        </w:rPr>
        <w:t xml:space="preserve">pectrogram, tempo, brightness, and pitch. </w:t>
      </w:r>
    </w:p>
    <w:p w14:paraId="37B6BD35" w14:textId="7447545E" w:rsidR="00CA4A5C" w:rsidRDefault="00B97309" w:rsidP="0025688D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Mel-frequency cepstral coefficients (MFCC) are</w:t>
      </w:r>
      <w:r w:rsidR="00261D89">
        <w:rPr>
          <w:lang w:eastAsia="it-IT"/>
          <w14:ligatures w14:val="standard"/>
        </w:rPr>
        <w:t xml:space="preserve"> commonly used </w:t>
      </w:r>
      <w:r w:rsidR="001E0F44">
        <w:rPr>
          <w:lang w:eastAsia="it-IT"/>
          <w14:ligatures w14:val="standard"/>
        </w:rPr>
        <w:t xml:space="preserve">within speech recognition technology </w:t>
      </w:r>
      <w:r w:rsidR="00894C66">
        <w:rPr>
          <w:lang w:eastAsia="it-IT"/>
          <w14:ligatures w14:val="standard"/>
        </w:rPr>
        <w:t xml:space="preserve">to assist </w:t>
      </w:r>
      <w:r w:rsidR="00EE21FB">
        <w:rPr>
          <w:lang w:eastAsia="it-IT"/>
          <w14:ligatures w14:val="standard"/>
        </w:rPr>
        <w:t xml:space="preserve">with the </w:t>
      </w:r>
      <w:r w:rsidR="00572354">
        <w:rPr>
          <w:lang w:eastAsia="it-IT"/>
          <w14:ligatures w14:val="standard"/>
        </w:rPr>
        <w:t>conversion between human and computer understanding of speech</w:t>
      </w:r>
      <w:r w:rsidR="00525DFB">
        <w:rPr>
          <w:lang w:eastAsia="it-IT"/>
          <w14:ligatures w14:val="standard"/>
        </w:rPr>
        <w:t xml:space="preserve"> [5]. </w:t>
      </w:r>
      <w:r w:rsidR="000C2F6A">
        <w:rPr>
          <w:lang w:eastAsia="it-IT"/>
          <w14:ligatures w14:val="standard"/>
        </w:rPr>
        <w:t>MFCC</w:t>
      </w:r>
      <w:r w:rsidR="00670B88">
        <w:rPr>
          <w:lang w:eastAsia="it-IT"/>
          <w14:ligatures w14:val="standard"/>
        </w:rPr>
        <w:t>’s</w:t>
      </w:r>
      <w:r w:rsidR="000C2F6A">
        <w:rPr>
          <w:lang w:eastAsia="it-IT"/>
          <w14:ligatures w14:val="standard"/>
        </w:rPr>
        <w:t xml:space="preserve"> assist with this conversion by </w:t>
      </w:r>
      <w:r w:rsidR="00D860D6">
        <w:rPr>
          <w:lang w:eastAsia="it-IT"/>
          <w14:ligatures w14:val="standard"/>
        </w:rPr>
        <w:t xml:space="preserve">working </w:t>
      </w:r>
      <w:r w:rsidR="00CA613F">
        <w:rPr>
          <w:lang w:eastAsia="it-IT"/>
          <w14:ligatures w14:val="standard"/>
        </w:rPr>
        <w:t xml:space="preserve">to break down the signals found in speech and adjusting them </w:t>
      </w:r>
      <w:r w:rsidR="00DE6C30">
        <w:rPr>
          <w:lang w:eastAsia="it-IT"/>
          <w14:ligatures w14:val="standard"/>
        </w:rPr>
        <w:t xml:space="preserve">to </w:t>
      </w:r>
      <w:r w:rsidR="0022687F">
        <w:rPr>
          <w:lang w:eastAsia="it-IT"/>
          <w14:ligatures w14:val="standard"/>
        </w:rPr>
        <w:t>better represent human interpretations of sound</w:t>
      </w:r>
      <w:r w:rsidR="00717546">
        <w:rPr>
          <w:lang w:eastAsia="it-IT"/>
          <w14:ligatures w14:val="standard"/>
        </w:rPr>
        <w:t xml:space="preserve">, before then adjusting the signals back </w:t>
      </w:r>
      <w:r w:rsidR="0003247C">
        <w:rPr>
          <w:lang w:eastAsia="it-IT"/>
          <w14:ligatures w14:val="standard"/>
        </w:rPr>
        <w:t xml:space="preserve">for </w:t>
      </w:r>
      <w:r w:rsidR="00DE6C30">
        <w:rPr>
          <w:lang w:eastAsia="it-IT"/>
          <w14:ligatures w14:val="standard"/>
        </w:rPr>
        <w:t xml:space="preserve">computer processing [5]. </w:t>
      </w:r>
    </w:p>
    <w:p w14:paraId="50755A79" w14:textId="5DCE9AFD" w:rsidR="0025688D" w:rsidRDefault="00CA4A5C" w:rsidP="0025688D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Humans best interpret the differences in lower pitch than higher pitch. To account for this</w:t>
      </w:r>
      <w:r w:rsidR="00FB72AF">
        <w:rPr>
          <w:lang w:eastAsia="it-IT"/>
          <w14:ligatures w14:val="standard"/>
        </w:rPr>
        <w:t xml:space="preserve">, </w:t>
      </w:r>
      <w:r w:rsidR="00043020">
        <w:rPr>
          <w:lang w:eastAsia="it-IT"/>
          <w14:ligatures w14:val="standard"/>
        </w:rPr>
        <w:t xml:space="preserve">a </w:t>
      </w:r>
      <w:r w:rsidR="00CB26BD">
        <w:rPr>
          <w:lang w:eastAsia="it-IT"/>
          <w14:ligatures w14:val="standard"/>
        </w:rPr>
        <w:t xml:space="preserve">Mel Scale can be applied, which will </w:t>
      </w:r>
      <w:r w:rsidR="00641B7E">
        <w:rPr>
          <w:lang w:eastAsia="it-IT"/>
          <w14:ligatures w14:val="standard"/>
        </w:rPr>
        <w:t xml:space="preserve">apply a logarithmic scale to lower pitches and a linear scale to </w:t>
      </w:r>
      <w:r w:rsidR="0095054A">
        <w:rPr>
          <w:lang w:eastAsia="it-IT"/>
          <w14:ligatures w14:val="standard"/>
        </w:rPr>
        <w:t>higher</w:t>
      </w:r>
      <w:r w:rsidR="00641B7E">
        <w:rPr>
          <w:lang w:eastAsia="it-IT"/>
          <w14:ligatures w14:val="standard"/>
        </w:rPr>
        <w:t xml:space="preserve"> pitches to make up for the difference. </w:t>
      </w:r>
      <w:r w:rsidR="00E74E34">
        <w:rPr>
          <w:lang w:eastAsia="it-IT"/>
          <w14:ligatures w14:val="standard"/>
        </w:rPr>
        <w:t xml:space="preserve">A Mel </w:t>
      </w:r>
      <w:r w:rsidR="0095054A">
        <w:rPr>
          <w:lang w:eastAsia="it-IT"/>
          <w14:ligatures w14:val="standard"/>
        </w:rPr>
        <w:t xml:space="preserve">Spectrogram contains the pitches from the .wav file that have already been </w:t>
      </w:r>
      <w:r w:rsidR="006C053F">
        <w:rPr>
          <w:lang w:eastAsia="it-IT"/>
          <w14:ligatures w14:val="standard"/>
        </w:rPr>
        <w:t xml:space="preserve">adjusted to fit this scale </w:t>
      </w:r>
      <w:r w:rsidR="009427D9" w:rsidRPr="00EB3F3D">
        <w:rPr>
          <w:lang w:eastAsia="it-IT"/>
          <w14:ligatures w14:val="standard"/>
        </w:rPr>
        <w:t>[</w:t>
      </w:r>
      <w:r w:rsidR="00EB3F3D" w:rsidRPr="00EB3F3D">
        <w:rPr>
          <w:lang w:eastAsia="it-IT"/>
          <w14:ligatures w14:val="standard"/>
        </w:rPr>
        <w:t>5</w:t>
      </w:r>
      <w:r w:rsidR="009427D9" w:rsidRPr="00EB3F3D">
        <w:rPr>
          <w:lang w:eastAsia="it-IT"/>
          <w14:ligatures w14:val="standard"/>
        </w:rPr>
        <w:t>]</w:t>
      </w:r>
      <w:r w:rsidR="00805CCF" w:rsidRPr="00EB3F3D">
        <w:rPr>
          <w:lang w:eastAsia="it-IT"/>
          <w14:ligatures w14:val="standard"/>
        </w:rPr>
        <w:t>.</w:t>
      </w:r>
      <w:r w:rsidR="00471C8A">
        <w:rPr>
          <w:lang w:eastAsia="it-IT"/>
          <w14:ligatures w14:val="standard"/>
        </w:rPr>
        <w:t xml:space="preserve"> To best account for human speech, 26 bins were evaluated in the creation of the Mel Spectrogram. </w:t>
      </w:r>
    </w:p>
    <w:p w14:paraId="686629BE" w14:textId="6758CD8F" w:rsidR="006C053F" w:rsidRDefault="00471C8A" w:rsidP="0025688D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Tempo</w:t>
      </w:r>
      <w:r w:rsidR="00A74DCF">
        <w:rPr>
          <w:lang w:eastAsia="it-IT"/>
          <w14:ligatures w14:val="standard"/>
        </w:rPr>
        <w:t xml:space="preserve"> and pitch are </w:t>
      </w:r>
      <w:r w:rsidR="00F064AB">
        <w:rPr>
          <w:lang w:eastAsia="it-IT"/>
          <w14:ligatures w14:val="standard"/>
        </w:rPr>
        <w:t>key components in understanding</w:t>
      </w:r>
      <w:r w:rsidR="00497A28">
        <w:rPr>
          <w:lang w:eastAsia="it-IT"/>
          <w14:ligatures w14:val="standard"/>
        </w:rPr>
        <w:t xml:space="preserve"> emotion within speech, with certain emotions tending to have similar trends within tempo and pi</w:t>
      </w:r>
      <w:r w:rsidR="004950EA">
        <w:rPr>
          <w:lang w:eastAsia="it-IT"/>
          <w14:ligatures w14:val="standard"/>
        </w:rPr>
        <w:t>tch</w:t>
      </w:r>
      <w:r w:rsidR="00805CCF">
        <w:rPr>
          <w:lang w:eastAsia="it-IT"/>
          <w14:ligatures w14:val="standard"/>
        </w:rPr>
        <w:t xml:space="preserve"> </w:t>
      </w:r>
      <w:r w:rsidR="00805CCF" w:rsidRPr="003A435D">
        <w:rPr>
          <w:lang w:eastAsia="it-IT"/>
          <w14:ligatures w14:val="standard"/>
        </w:rPr>
        <w:t>[</w:t>
      </w:r>
      <w:r w:rsidR="003A435D" w:rsidRPr="003A435D">
        <w:rPr>
          <w:lang w:eastAsia="it-IT"/>
          <w14:ligatures w14:val="standard"/>
        </w:rPr>
        <w:t>6</w:t>
      </w:r>
      <w:r w:rsidR="00805CCF" w:rsidRPr="003A435D">
        <w:rPr>
          <w:lang w:eastAsia="it-IT"/>
          <w14:ligatures w14:val="standard"/>
        </w:rPr>
        <w:t>].</w:t>
      </w:r>
    </w:p>
    <w:p w14:paraId="4C84E956" w14:textId="034577E3" w:rsidR="00471C8A" w:rsidRDefault="00471C8A" w:rsidP="00471C8A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2.2.3</w:t>
      </w:r>
      <w:r w:rsidRPr="00586A35">
        <w:rPr>
          <w:rFonts w:ascii="Linux Biolinum" w:hAnsi="Linux Biolinum" w:cs="Linux Biolinum"/>
          <w:i/>
          <w14:ligatures w14:val="standard"/>
        </w:rPr>
        <w:t xml:space="preserve"> </w:t>
      </w:r>
      <w:r>
        <w:rPr>
          <w:rFonts w:ascii="Linux Biolinum" w:hAnsi="Linux Biolinum" w:cs="Linux Biolinum"/>
          <w:i/>
          <w14:ligatures w14:val="standard"/>
        </w:rPr>
        <w:t>Data Preparation</w:t>
      </w:r>
      <w:r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DD1B29">
        <w:rPr>
          <w:lang w:eastAsia="it-IT"/>
          <w14:ligatures w14:val="standard"/>
        </w:rPr>
        <w:t xml:space="preserve">Categorical information </w:t>
      </w:r>
      <w:r w:rsidR="00164432">
        <w:rPr>
          <w:lang w:eastAsia="it-IT"/>
          <w14:ligatures w14:val="standard"/>
        </w:rPr>
        <w:t>from the pre-processing stage of</w:t>
      </w:r>
      <w:r w:rsidR="0092004C">
        <w:rPr>
          <w:lang w:eastAsia="it-IT"/>
          <w14:ligatures w14:val="standard"/>
        </w:rPr>
        <w:t xml:space="preserve"> this approach was placed into the data frame. To allow the model to more accurately evaluate this data all categorical values were ‘one-hot encoded’, mean</w:t>
      </w:r>
      <w:r w:rsidR="00E924EA">
        <w:rPr>
          <w:lang w:eastAsia="it-IT"/>
          <w14:ligatures w14:val="standard"/>
        </w:rPr>
        <w:t xml:space="preserve">ing that categories became numerically represented in the data frame. </w:t>
      </w:r>
    </w:p>
    <w:p w14:paraId="7A30DD75" w14:textId="3B7A5B65" w:rsidR="00E924EA" w:rsidRDefault="00E924EA" w:rsidP="00E924EA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2.2.4</w:t>
      </w:r>
      <w:r w:rsidRPr="00586A35">
        <w:rPr>
          <w:rFonts w:ascii="Linux Biolinum" w:hAnsi="Linux Biolinum" w:cs="Linux Biolinum"/>
          <w:i/>
          <w14:ligatures w14:val="standard"/>
        </w:rPr>
        <w:t xml:space="preserve"> </w:t>
      </w:r>
      <w:r>
        <w:rPr>
          <w:rFonts w:ascii="Linux Biolinum" w:hAnsi="Linux Biolinum" w:cs="Linux Biolinum"/>
          <w:i/>
          <w14:ligatures w14:val="standard"/>
        </w:rPr>
        <w:t>Classification Model</w:t>
      </w:r>
      <w:r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BB6CA3">
        <w:rPr>
          <w:lang w:eastAsia="it-IT"/>
          <w14:ligatures w14:val="standard"/>
        </w:rPr>
        <w:t xml:space="preserve">Two classification models were </w:t>
      </w:r>
      <w:r w:rsidR="00DE6C1C">
        <w:rPr>
          <w:lang w:eastAsia="it-IT"/>
          <w14:ligatures w14:val="standard"/>
        </w:rPr>
        <w:t xml:space="preserve">created during this approach: </w:t>
      </w:r>
      <w:r w:rsidR="00ED11BC">
        <w:rPr>
          <w:lang w:eastAsia="it-IT"/>
          <w14:ligatures w14:val="standard"/>
        </w:rPr>
        <w:t>r</w:t>
      </w:r>
      <w:r w:rsidR="00DE6C1C">
        <w:rPr>
          <w:lang w:eastAsia="it-IT"/>
          <w14:ligatures w14:val="standard"/>
        </w:rPr>
        <w:t xml:space="preserve">andom </w:t>
      </w:r>
      <w:r w:rsidR="00ED11BC">
        <w:rPr>
          <w:lang w:eastAsia="it-IT"/>
          <w14:ligatures w14:val="standard"/>
        </w:rPr>
        <w:t>f</w:t>
      </w:r>
      <w:r w:rsidR="00DE6C1C">
        <w:rPr>
          <w:lang w:eastAsia="it-IT"/>
          <w14:ligatures w14:val="standard"/>
        </w:rPr>
        <w:t xml:space="preserve">orest and </w:t>
      </w:r>
      <w:r w:rsidR="00834F4E">
        <w:rPr>
          <w:lang w:eastAsia="it-IT"/>
          <w14:ligatures w14:val="standard"/>
        </w:rPr>
        <w:t xml:space="preserve">XGBoost. </w:t>
      </w:r>
    </w:p>
    <w:p w14:paraId="46A7BAA9" w14:textId="0AD9FC3A" w:rsidR="00774AD2" w:rsidRDefault="005257C0" w:rsidP="00774AD2">
      <w:pPr>
        <w:pStyle w:val="Para"/>
        <w:jc w:val="both"/>
        <w:rPr>
          <w:lang w:eastAsia="it-IT"/>
          <w14:ligatures w14:val="standard"/>
        </w:rPr>
      </w:pPr>
      <w:r>
        <w:rPr>
          <w:rStyle w:val="Label"/>
          <w:rFonts w:cs="Linux Libertine"/>
          <w:i/>
          <w14:ligatures w14:val="standard"/>
        </w:rPr>
        <w:t>2</w:t>
      </w:r>
      <w:r w:rsidR="00774AD2" w:rsidRPr="00586A35">
        <w:rPr>
          <w:rStyle w:val="Label"/>
          <w:rFonts w:cs="Linux Libertine"/>
          <w:i/>
          <w14:ligatures w14:val="standard"/>
        </w:rPr>
        <w:t>.</w:t>
      </w:r>
      <w:r>
        <w:rPr>
          <w:rStyle w:val="Label"/>
          <w:rFonts w:cs="Linux Libertine"/>
          <w:i/>
          <w14:ligatures w14:val="standard"/>
        </w:rPr>
        <w:t>2</w:t>
      </w:r>
      <w:r w:rsidR="00774AD2" w:rsidRPr="00586A35">
        <w:rPr>
          <w:rStyle w:val="Label"/>
          <w:rFonts w:cs="Linux Libertine"/>
          <w:i/>
          <w14:ligatures w14:val="standard"/>
        </w:rPr>
        <w:t>.</w:t>
      </w:r>
      <w:r>
        <w:rPr>
          <w:rStyle w:val="Label"/>
          <w:rFonts w:cs="Linux Libertine"/>
          <w:i/>
          <w14:ligatures w14:val="standard"/>
        </w:rPr>
        <w:t>4</w:t>
      </w:r>
      <w:r w:rsidR="00774AD2" w:rsidRPr="00586A35">
        <w:rPr>
          <w:rStyle w:val="Label"/>
          <w:rFonts w:cs="Linux Libertine"/>
          <w:i/>
          <w14:ligatures w14:val="standard"/>
        </w:rPr>
        <w:t>.1</w:t>
      </w:r>
      <w:r w:rsidR="00774AD2" w:rsidRPr="00586A35">
        <w:rPr>
          <w:rFonts w:cs="Linux Libertine"/>
          <w:i/>
          <w:sz w:val="20"/>
          <w14:ligatures w14:val="standard"/>
        </w:rPr>
        <w:t xml:space="preserve"> </w:t>
      </w:r>
      <w:r w:rsidR="00774AD2">
        <w:rPr>
          <w:rFonts w:cs="Linux Libertine"/>
          <w:i/>
          <w:sz w:val="20"/>
          <w14:ligatures w14:val="standard"/>
        </w:rPr>
        <w:t>Random Forest</w:t>
      </w:r>
      <w:r w:rsidR="00774AD2" w:rsidRPr="00586A35">
        <w:rPr>
          <w:rFonts w:cs="Linux Libertine"/>
          <w:i/>
          <w:sz w:val="20"/>
          <w14:ligatures w14:val="standard"/>
        </w:rPr>
        <w:t>. </w:t>
      </w:r>
      <w:r w:rsidR="00774AD2">
        <w:rPr>
          <w:lang w:eastAsia="it-IT"/>
          <w14:ligatures w14:val="standard"/>
        </w:rPr>
        <w:t xml:space="preserve">Random </w:t>
      </w:r>
      <w:r w:rsidR="00ED11BC">
        <w:rPr>
          <w:lang w:eastAsia="it-IT"/>
          <w14:ligatures w14:val="standard"/>
        </w:rPr>
        <w:t>f</w:t>
      </w:r>
      <w:r w:rsidR="00774AD2">
        <w:rPr>
          <w:lang w:eastAsia="it-IT"/>
          <w14:ligatures w14:val="standard"/>
        </w:rPr>
        <w:t>orest is a commonly used classif</w:t>
      </w:r>
      <w:r w:rsidR="00C100D0">
        <w:rPr>
          <w:lang w:eastAsia="it-IT"/>
          <w14:ligatures w14:val="standard"/>
        </w:rPr>
        <w:t>ication model that utilizes a set of decision trees (forest)</w:t>
      </w:r>
      <w:r w:rsidR="0077049F">
        <w:rPr>
          <w:lang w:eastAsia="it-IT"/>
          <w14:ligatures w14:val="standard"/>
        </w:rPr>
        <w:t xml:space="preserve"> to predict a classification based on predictors. </w:t>
      </w:r>
    </w:p>
    <w:p w14:paraId="0EBD1EF4" w14:textId="4851A1E9" w:rsidR="00A838E6" w:rsidRDefault="00A838E6" w:rsidP="00774AD2">
      <w:pPr>
        <w:pStyle w:val="Para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To begin</w:t>
      </w:r>
      <w:r w:rsidR="00EA6C79">
        <w:rPr>
          <w:lang w:eastAsia="it-IT"/>
          <w14:ligatures w14:val="standard"/>
        </w:rPr>
        <w:t>, the x (predictors) and y (result) values are established through the use of the data frame. Predictors were established by removing, or dropping, columns from the data frame based on t</w:t>
      </w:r>
      <w:r w:rsidR="007E03D2">
        <w:rPr>
          <w:lang w:eastAsia="it-IT"/>
          <w14:ligatures w14:val="standard"/>
        </w:rPr>
        <w:t>he level of information they provided to the model.</w:t>
      </w:r>
      <w:r w:rsidR="0019523E">
        <w:rPr>
          <w:lang w:eastAsia="it-IT"/>
          <w14:ligatures w14:val="standard"/>
        </w:rPr>
        <w:t xml:space="preserve"> </w:t>
      </w:r>
      <w:r w:rsidR="0019523E" w:rsidRPr="0019523E">
        <w:rPr>
          <w:i/>
          <w:iCs/>
          <w:lang w:eastAsia="it-IT"/>
          <w14:ligatures w14:val="standard"/>
        </w:rPr>
        <w:t>Filename</w:t>
      </w:r>
      <w:r w:rsidR="007E03D2">
        <w:rPr>
          <w:lang w:eastAsia="it-IT"/>
          <w14:ligatures w14:val="standard"/>
        </w:rPr>
        <w:t>,</w:t>
      </w:r>
      <w:r w:rsidR="0019523E">
        <w:rPr>
          <w:lang w:eastAsia="it-IT"/>
          <w14:ligatures w14:val="standard"/>
        </w:rPr>
        <w:t xml:space="preserve"> </w:t>
      </w:r>
      <w:r w:rsidR="0019523E" w:rsidRPr="0019523E">
        <w:rPr>
          <w:i/>
          <w:iCs/>
          <w:lang w:eastAsia="it-IT"/>
          <w14:ligatures w14:val="standard"/>
        </w:rPr>
        <w:t>Modality</w:t>
      </w:r>
      <w:r w:rsidR="007E03D2">
        <w:rPr>
          <w:lang w:eastAsia="it-IT"/>
          <w14:ligatures w14:val="standard"/>
        </w:rPr>
        <w:t>, and</w:t>
      </w:r>
      <w:r w:rsidR="0019523E">
        <w:rPr>
          <w:lang w:eastAsia="it-IT"/>
          <w14:ligatures w14:val="standard"/>
        </w:rPr>
        <w:t xml:space="preserve"> </w:t>
      </w:r>
      <w:r w:rsidR="0019523E" w:rsidRPr="0019523E">
        <w:rPr>
          <w:i/>
          <w:iCs/>
          <w:lang w:eastAsia="it-IT"/>
          <w14:ligatures w14:val="standard"/>
        </w:rPr>
        <w:t>Vocal Channel</w:t>
      </w:r>
      <w:r w:rsidR="0019523E">
        <w:rPr>
          <w:lang w:eastAsia="it-IT"/>
          <w14:ligatures w14:val="standard"/>
        </w:rPr>
        <w:t xml:space="preserve"> </w:t>
      </w:r>
      <w:r w:rsidR="007E03D2">
        <w:rPr>
          <w:lang w:eastAsia="it-IT"/>
          <w14:ligatures w14:val="standard"/>
        </w:rPr>
        <w:t>were removed duri</w:t>
      </w:r>
      <w:r w:rsidR="00442FDB">
        <w:rPr>
          <w:lang w:eastAsia="it-IT"/>
          <w14:ligatures w14:val="standard"/>
        </w:rPr>
        <w:t xml:space="preserve">ng this step, as all information has already been extracted from the </w:t>
      </w:r>
      <w:r w:rsidR="005A3DC1">
        <w:rPr>
          <w:lang w:eastAsia="it-IT"/>
          <w14:ligatures w14:val="standard"/>
        </w:rPr>
        <w:t xml:space="preserve">.wav </w:t>
      </w:r>
      <w:r w:rsidR="00442FDB">
        <w:rPr>
          <w:lang w:eastAsia="it-IT"/>
          <w14:ligatures w14:val="standard"/>
        </w:rPr>
        <w:t xml:space="preserve">file name (gender, emotion, intensity, etc.) and </w:t>
      </w:r>
      <w:r w:rsidR="005A3DC1" w:rsidRPr="005A3DC1">
        <w:rPr>
          <w:i/>
          <w:iCs/>
          <w:lang w:eastAsia="it-IT"/>
          <w14:ligatures w14:val="standard"/>
        </w:rPr>
        <w:t>M</w:t>
      </w:r>
      <w:r w:rsidR="00442FDB" w:rsidRPr="005A3DC1">
        <w:rPr>
          <w:i/>
          <w:iCs/>
          <w:lang w:eastAsia="it-IT"/>
          <w14:ligatures w14:val="standard"/>
        </w:rPr>
        <w:t>odality</w:t>
      </w:r>
      <w:r w:rsidR="00442FDB">
        <w:rPr>
          <w:lang w:eastAsia="it-IT"/>
          <w14:ligatures w14:val="standard"/>
        </w:rPr>
        <w:t xml:space="preserve"> and </w:t>
      </w:r>
      <w:r w:rsidR="005A3DC1" w:rsidRPr="005A3DC1">
        <w:rPr>
          <w:i/>
          <w:iCs/>
          <w:lang w:eastAsia="it-IT"/>
          <w14:ligatures w14:val="standard"/>
        </w:rPr>
        <w:t>V</w:t>
      </w:r>
      <w:r w:rsidR="00442FDB" w:rsidRPr="005A3DC1">
        <w:rPr>
          <w:i/>
          <w:iCs/>
          <w:lang w:eastAsia="it-IT"/>
          <w14:ligatures w14:val="standard"/>
        </w:rPr>
        <w:t xml:space="preserve">ocal </w:t>
      </w:r>
      <w:r w:rsidR="005A3DC1" w:rsidRPr="005A3DC1">
        <w:rPr>
          <w:i/>
          <w:iCs/>
          <w:lang w:eastAsia="it-IT"/>
          <w14:ligatures w14:val="standard"/>
        </w:rPr>
        <w:t>C</w:t>
      </w:r>
      <w:r w:rsidR="00442FDB" w:rsidRPr="005A3DC1">
        <w:rPr>
          <w:i/>
          <w:iCs/>
          <w:lang w:eastAsia="it-IT"/>
          <w14:ligatures w14:val="standard"/>
        </w:rPr>
        <w:t>hannel</w:t>
      </w:r>
      <w:r w:rsidR="00442FDB">
        <w:rPr>
          <w:lang w:eastAsia="it-IT"/>
          <w14:ligatures w14:val="standard"/>
        </w:rPr>
        <w:t xml:space="preserve"> were the same for all </w:t>
      </w:r>
      <w:r w:rsidR="0019523E">
        <w:rPr>
          <w:lang w:eastAsia="it-IT"/>
          <w14:ligatures w14:val="standard"/>
        </w:rPr>
        <w:t>rows</w:t>
      </w:r>
      <w:r w:rsidR="000354B1">
        <w:rPr>
          <w:lang w:eastAsia="it-IT"/>
          <w14:ligatures w14:val="standard"/>
        </w:rPr>
        <w:t xml:space="preserve">. </w:t>
      </w:r>
      <w:r w:rsidR="0019523E">
        <w:rPr>
          <w:lang w:eastAsia="it-IT"/>
          <w14:ligatures w14:val="standard"/>
        </w:rPr>
        <w:t>Emotion was also removed from the predictors</w:t>
      </w:r>
      <w:r w:rsidR="000354B1">
        <w:rPr>
          <w:lang w:eastAsia="it-IT"/>
          <w14:ligatures w14:val="standard"/>
        </w:rPr>
        <w:t xml:space="preserve">, as </w:t>
      </w:r>
      <w:r w:rsidR="002048D3">
        <w:rPr>
          <w:lang w:eastAsia="it-IT"/>
          <w14:ligatures w14:val="standard"/>
        </w:rPr>
        <w:t xml:space="preserve">it is </w:t>
      </w:r>
      <w:r w:rsidR="00D960A0">
        <w:rPr>
          <w:lang w:eastAsia="it-IT"/>
          <w14:ligatures w14:val="standard"/>
        </w:rPr>
        <w:t xml:space="preserve">what is being predicted by the model (y). </w:t>
      </w:r>
    </w:p>
    <w:p w14:paraId="0436C3D1" w14:textId="2A6F61D0" w:rsidR="00E75F37" w:rsidRDefault="00E75F37" w:rsidP="00774AD2">
      <w:pPr>
        <w:pStyle w:val="Para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The model was then split into a testing set and training set for boy x and y. </w:t>
      </w:r>
      <w:r w:rsidR="00050238">
        <w:rPr>
          <w:lang w:eastAsia="it-IT"/>
          <w14:ligatures w14:val="standard"/>
        </w:rPr>
        <w:t>The split between test and train was 80/20, with 80</w:t>
      </w:r>
      <w:r w:rsidR="00CE479C">
        <w:rPr>
          <w:lang w:eastAsia="it-IT"/>
          <w14:ligatures w14:val="standard"/>
        </w:rPr>
        <w:t xml:space="preserve">% of the available data being utilized in training the model, and 20% being used to test the accuracy of the model. A random state was </w:t>
      </w:r>
      <w:r w:rsidR="00CE479C">
        <w:rPr>
          <w:lang w:eastAsia="it-IT"/>
          <w14:ligatures w14:val="standard"/>
        </w:rPr>
        <w:lastRenderedPageBreak/>
        <w:t>set to ensure re</w:t>
      </w:r>
      <w:r w:rsidR="00440D6D">
        <w:rPr>
          <w:lang w:eastAsia="it-IT"/>
          <w14:ligatures w14:val="standard"/>
        </w:rPr>
        <w:t xml:space="preserve">peatability in testing and </w:t>
      </w:r>
      <w:r w:rsidR="00440D6D" w:rsidRPr="00440D6D">
        <w:rPr>
          <w:i/>
          <w:iCs/>
          <w:lang w:eastAsia="it-IT"/>
          <w14:ligatures w14:val="standard"/>
        </w:rPr>
        <w:t>stratify</w:t>
      </w:r>
      <w:r w:rsidR="00440D6D">
        <w:rPr>
          <w:lang w:eastAsia="it-IT"/>
          <w14:ligatures w14:val="standard"/>
        </w:rPr>
        <w:t xml:space="preserve"> was set to y, which ensures that each category in </w:t>
      </w:r>
      <w:r w:rsidR="007E3485">
        <w:rPr>
          <w:lang w:eastAsia="it-IT"/>
          <w14:ligatures w14:val="standard"/>
        </w:rPr>
        <w:t xml:space="preserve">the result is being evenly represented in both the training and testing sets. </w:t>
      </w:r>
    </w:p>
    <w:p w14:paraId="6DCE5C40" w14:textId="2027EA53" w:rsidR="007E3485" w:rsidRDefault="007E3485" w:rsidP="00774AD2">
      <w:pPr>
        <w:pStyle w:val="Para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The model was </w:t>
      </w:r>
      <w:r w:rsidR="009B52EE">
        <w:rPr>
          <w:lang w:eastAsia="it-IT"/>
          <w14:ligatures w14:val="standard"/>
        </w:rPr>
        <w:t xml:space="preserve">then created. </w:t>
      </w:r>
      <w:r w:rsidR="00DE78A2">
        <w:rPr>
          <w:lang w:eastAsia="it-IT"/>
          <w14:ligatures w14:val="standard"/>
        </w:rPr>
        <w:t xml:space="preserve">The ideal tuning parameter for each tree in a </w:t>
      </w:r>
      <w:r w:rsidR="00ED11BC">
        <w:rPr>
          <w:lang w:eastAsia="it-IT"/>
          <w14:ligatures w14:val="standard"/>
        </w:rPr>
        <w:t>r</w:t>
      </w:r>
      <w:r w:rsidR="00DE78A2">
        <w:rPr>
          <w:lang w:eastAsia="it-IT"/>
          <w14:ligatures w14:val="standard"/>
        </w:rPr>
        <w:t xml:space="preserve">andom </w:t>
      </w:r>
      <w:r w:rsidR="00ED11BC">
        <w:rPr>
          <w:lang w:eastAsia="it-IT"/>
          <w14:ligatures w14:val="standard"/>
        </w:rPr>
        <w:t>f</w:t>
      </w:r>
      <w:r w:rsidR="00DE78A2">
        <w:rPr>
          <w:lang w:eastAsia="it-IT"/>
          <w14:ligatures w14:val="standard"/>
        </w:rPr>
        <w:t xml:space="preserve">orest </w:t>
      </w:r>
      <w:r w:rsidR="007D05A7">
        <w:rPr>
          <w:lang w:eastAsia="it-IT"/>
          <w14:ligatures w14:val="standard"/>
        </w:rPr>
        <w:t>model is the square root of the number of predictors. With 48 predictors, a tuning parameter of 6 was utilized</w:t>
      </w:r>
      <w:r w:rsidR="008C5448">
        <w:rPr>
          <w:lang w:eastAsia="it-IT"/>
          <w14:ligatures w14:val="standard"/>
        </w:rPr>
        <w:t xml:space="preserve">. </w:t>
      </w:r>
      <w:r w:rsidR="00B52A5C">
        <w:rPr>
          <w:lang w:eastAsia="it-IT"/>
          <w14:ligatures w14:val="standard"/>
        </w:rPr>
        <w:t xml:space="preserve">The model was then trained and tested, </w:t>
      </w:r>
      <w:r w:rsidR="005257C0">
        <w:rPr>
          <w:lang w:eastAsia="it-IT"/>
          <w14:ligatures w14:val="standard"/>
        </w:rPr>
        <w:t xml:space="preserve">with a result of 61% prediction accuracy. </w:t>
      </w:r>
    </w:p>
    <w:p w14:paraId="3833020F" w14:textId="3BCFD7E6" w:rsidR="00471C8A" w:rsidRPr="00F05427" w:rsidRDefault="005257C0" w:rsidP="00627074">
      <w:pPr>
        <w:pStyle w:val="Para"/>
        <w:jc w:val="both"/>
        <w:rPr>
          <w:iCs/>
          <w:szCs w:val="18"/>
          <w:lang w:eastAsia="it-IT"/>
          <w14:ligatures w14:val="standard"/>
        </w:rPr>
      </w:pPr>
      <w:r w:rsidRPr="00F852DC">
        <w:rPr>
          <w:rStyle w:val="Label"/>
          <w:rFonts w:cs="Linux Libertine"/>
          <w:i/>
          <w14:ligatures w14:val="standard"/>
        </w:rPr>
        <w:t>2.2.4.2</w:t>
      </w:r>
      <w:r w:rsidRPr="00F852DC">
        <w:rPr>
          <w:rFonts w:cs="Linux Libertine"/>
          <w:i/>
          <w:sz w:val="20"/>
          <w14:ligatures w14:val="standard"/>
        </w:rPr>
        <w:t xml:space="preserve"> </w:t>
      </w:r>
      <w:proofErr w:type="spellStart"/>
      <w:r w:rsidRPr="00F852DC">
        <w:rPr>
          <w:rFonts w:cs="Linux Libertine"/>
          <w:i/>
          <w:sz w:val="20"/>
          <w14:ligatures w14:val="standard"/>
        </w:rPr>
        <w:t>XGBoos</w:t>
      </w:r>
      <w:r w:rsidR="00F05427">
        <w:rPr>
          <w:rFonts w:cs="Linux Libertine"/>
          <w:i/>
          <w:sz w:val="20"/>
          <w14:ligatures w14:val="standard"/>
        </w:rPr>
        <w:t>t</w:t>
      </w:r>
      <w:proofErr w:type="spellEnd"/>
      <w:r w:rsidR="006C7A8E">
        <w:rPr>
          <w:rFonts w:cs="Linux Libertine"/>
          <w:i/>
          <w:sz w:val="20"/>
          <w14:ligatures w14:val="standard"/>
        </w:rPr>
        <w:t xml:space="preserve">, </w:t>
      </w:r>
      <w:r w:rsidR="006C7A8E" w:rsidRPr="006C7A8E">
        <w:rPr>
          <w:rFonts w:cs="Linux Libertine"/>
          <w:iCs/>
          <w:szCs w:val="18"/>
          <w14:ligatures w14:val="standard"/>
        </w:rPr>
        <w:t xml:space="preserve">short for Extreme Gradient Boosting, is a powerful machine learning algorithm based on gradient boosting techniques. It builds models in a step-by-step manner by creating a series of decision trees, where each new tree focuses on correcting the mistakes made by the previous ones. This approach helps in building a strong predictive model from several weak learners. Additionally, </w:t>
      </w:r>
      <w:proofErr w:type="spellStart"/>
      <w:r w:rsidR="006C7A8E" w:rsidRPr="006C7A8E">
        <w:rPr>
          <w:rFonts w:cs="Linux Libertine"/>
          <w:iCs/>
          <w:szCs w:val="18"/>
          <w14:ligatures w14:val="standard"/>
        </w:rPr>
        <w:t>XGBoost</w:t>
      </w:r>
      <w:proofErr w:type="spellEnd"/>
      <w:r w:rsidR="006C7A8E" w:rsidRPr="006C7A8E">
        <w:rPr>
          <w:rFonts w:cs="Linux Libertine"/>
          <w:iCs/>
          <w:szCs w:val="18"/>
          <w14:ligatures w14:val="standard"/>
        </w:rPr>
        <w:t xml:space="preserve"> includes built-in mechanisms like regularization to help reduce the risk of overfitting and improve the model’s overall performance and efficiency. In this project, </w:t>
      </w:r>
      <w:proofErr w:type="spellStart"/>
      <w:r w:rsidR="006C7A8E" w:rsidRPr="006C7A8E">
        <w:rPr>
          <w:rFonts w:cs="Linux Libertine"/>
          <w:iCs/>
          <w:szCs w:val="18"/>
          <w14:ligatures w14:val="standard"/>
        </w:rPr>
        <w:t>XGBoost</w:t>
      </w:r>
      <w:proofErr w:type="spellEnd"/>
      <w:r w:rsidR="006C7A8E" w:rsidRPr="006C7A8E">
        <w:rPr>
          <w:rFonts w:cs="Linux Libertine"/>
          <w:iCs/>
          <w:szCs w:val="18"/>
          <w14:ligatures w14:val="standard"/>
        </w:rPr>
        <w:t xml:space="preserve"> was used alongside the random forest classifier for comparison. The same cleaned and feature-enriched dataset was used. Features such as Filename, Modality, Vocal Channel, and the target label Emotion were excluded from the predictor variables. Categorical data were transformed using one-hot encoding to make them suitable for the model. The dataset was split into training and testing sets with an 80/20 ratio, ensuring that each emotion class was evenly represented using stratification. Key model parameters like learning rate, tree depth, and the number of estimators were adjusted to optimize performance. </w:t>
      </w:r>
      <w:proofErr w:type="spellStart"/>
      <w:r w:rsidR="006C7A8E" w:rsidRPr="006C7A8E">
        <w:rPr>
          <w:rFonts w:cs="Linux Libertine"/>
          <w:iCs/>
          <w:szCs w:val="18"/>
          <w14:ligatures w14:val="standard"/>
        </w:rPr>
        <w:t>XGBoost</w:t>
      </w:r>
      <w:proofErr w:type="spellEnd"/>
      <w:r w:rsidR="006C7A8E" w:rsidRPr="006C7A8E">
        <w:rPr>
          <w:rFonts w:cs="Linux Libertine"/>
          <w:iCs/>
          <w:szCs w:val="18"/>
          <w14:ligatures w14:val="standard"/>
        </w:rPr>
        <w:t xml:space="preserve"> was chosen for its ability to handle complex feature interactions, imbalanced classes, and its robustness with large datasets.</w:t>
      </w:r>
    </w:p>
    <w:p w14:paraId="12B64DB9" w14:textId="778B0906" w:rsidR="00EF6BEF" w:rsidRDefault="0039406F" w:rsidP="008D695A">
      <w:pPr>
        <w:pStyle w:val="Head2"/>
        <w:rPr>
          <w14:ligatures w14:val="standard"/>
        </w:rPr>
      </w:pPr>
      <w:r w:rsidRPr="00D33984">
        <w:rPr>
          <w:rStyle w:val="Label"/>
          <w14:ligatures w14:val="standard"/>
        </w:rPr>
        <w:t>2</w:t>
      </w:r>
      <w:r w:rsidR="00EF6BEF" w:rsidRPr="00D33984">
        <w:rPr>
          <w:rStyle w:val="Label"/>
          <w14:ligatures w14:val="standard"/>
        </w:rPr>
        <w:t>.3</w:t>
      </w:r>
      <w:r w:rsidR="00EF6BEF" w:rsidRPr="00D33984">
        <w:rPr>
          <w14:ligatures w14:val="standard"/>
        </w:rPr>
        <w:t> </w:t>
      </w:r>
      <w:r w:rsidR="003865BE">
        <w:rPr>
          <w14:ligatures w14:val="standard"/>
        </w:rPr>
        <w:t>Results</w:t>
      </w:r>
      <w:r w:rsidR="00EF6BEF" w:rsidRPr="00D33984">
        <w:rPr>
          <w14:ligatures w14:val="standard"/>
        </w:rPr>
        <w:t xml:space="preserve"> </w:t>
      </w:r>
    </w:p>
    <w:p w14:paraId="5CED9C69" w14:textId="4B0F9AC9" w:rsidR="00826264" w:rsidRDefault="008D695A" w:rsidP="008D695A">
      <w:pPr>
        <w:pStyle w:val="Para"/>
        <w:ind w:firstLine="400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2.3.1</w:t>
      </w:r>
      <w:r w:rsidRPr="00586A35">
        <w:rPr>
          <w:rFonts w:ascii="Linux Biolinum" w:hAnsi="Linux Biolinum" w:cs="Linux Biolinum"/>
          <w:i/>
          <w14:ligatures w14:val="standard"/>
        </w:rPr>
        <w:t xml:space="preserve"> </w:t>
      </w:r>
      <w:r>
        <w:rPr>
          <w:rFonts w:ascii="Linux Biolinum" w:hAnsi="Linux Biolinum" w:cs="Linux Biolinum"/>
          <w:i/>
          <w14:ligatures w14:val="standard"/>
        </w:rPr>
        <w:t>Random Forest</w:t>
      </w:r>
      <w:r w:rsidRPr="00586A35">
        <w:rPr>
          <w:rFonts w:ascii="Linux Biolinum" w:hAnsi="Linux Biolinum" w:cs="Linux Biolinum"/>
          <w:i/>
          <w14:ligatures w14:val="standard"/>
        </w:rPr>
        <w:t xml:space="preserve">. </w:t>
      </w:r>
      <w:r w:rsidR="00352718">
        <w:rPr>
          <w:lang w:eastAsia="it-IT"/>
          <w14:ligatures w14:val="standard"/>
        </w:rPr>
        <w:t>As mentioned previously, the Random Forest classifier has a result of 61% prediction accuracy</w:t>
      </w:r>
      <w:r w:rsidR="00325E89">
        <w:rPr>
          <w:lang w:eastAsia="it-IT"/>
          <w14:ligatures w14:val="standard"/>
        </w:rPr>
        <w:t xml:space="preserve">. The model </w:t>
      </w:r>
      <w:r w:rsidR="00097585">
        <w:rPr>
          <w:lang w:eastAsia="it-IT"/>
          <w14:ligatures w14:val="standard"/>
        </w:rPr>
        <w:t xml:space="preserve">confused emotions that may be considered similar, such as happy and surprised, or </w:t>
      </w:r>
      <w:r w:rsidR="00826264">
        <w:rPr>
          <w:lang w:eastAsia="it-IT"/>
          <w14:ligatures w14:val="standard"/>
        </w:rPr>
        <w:t xml:space="preserve">sad and calm. </w:t>
      </w:r>
    </w:p>
    <w:p w14:paraId="451FF9B5" w14:textId="77777777" w:rsidR="00F061A8" w:rsidRPr="00586A35" w:rsidRDefault="00F061A8" w:rsidP="00F061A8">
      <w:pPr>
        <w:pStyle w:val="Image"/>
        <w:rPr>
          <w14:ligatures w14:val="standard"/>
        </w:rPr>
      </w:pPr>
      <w:r w:rsidRPr="00586A35">
        <w:rPr>
          <w:noProof/>
          <w14:ligatures w14:val="standard"/>
        </w:rPr>
        <w:drawing>
          <wp:inline distT="0" distB="0" distL="0" distR="0" wp14:anchorId="10B6A193" wp14:editId="782534AA">
            <wp:extent cx="2006599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599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64F" w14:textId="5D4E0FF5" w:rsidR="00F061A8" w:rsidRPr="00C14A4F" w:rsidRDefault="00F061A8" w:rsidP="00F061A8">
      <w:pPr>
        <w:pStyle w:val="FigureCaption"/>
        <w:jc w:val="both"/>
        <w:rPr>
          <w:b w:val="0"/>
          <w:lang w:eastAsia="ja-JP"/>
          <w14:ligatures w14:val="standard"/>
        </w:rPr>
      </w:pPr>
      <w:r w:rsidRPr="00C14A4F">
        <w:rPr>
          <w:rStyle w:val="Label"/>
          <w14:ligatures w14:val="standard"/>
        </w:rPr>
        <w:t>Figure 1:</w:t>
      </w:r>
      <w:r w:rsidRPr="00C14A4F">
        <w:rPr>
          <w:lang w:eastAsia="ja-JP"/>
          <w14:ligatures w14:val="standard"/>
        </w:rPr>
        <w:t xml:space="preserve"> </w:t>
      </w:r>
      <w:r w:rsidR="00507CB9">
        <w:rPr>
          <w:lang w:eastAsia="ja-JP"/>
          <w14:ligatures w14:val="standard"/>
        </w:rPr>
        <w:t xml:space="preserve">Confusion matrix for </w:t>
      </w:r>
      <w:r w:rsidR="00647683">
        <w:rPr>
          <w:lang w:eastAsia="ja-JP"/>
          <w14:ligatures w14:val="standard"/>
        </w:rPr>
        <w:t>r</w:t>
      </w:r>
      <w:r w:rsidR="00507CB9">
        <w:rPr>
          <w:lang w:eastAsia="ja-JP"/>
          <w14:ligatures w14:val="standard"/>
        </w:rPr>
        <w:t xml:space="preserve">andom </w:t>
      </w:r>
      <w:r w:rsidR="00ED11BC">
        <w:rPr>
          <w:lang w:eastAsia="ja-JP"/>
          <w14:ligatures w14:val="standard"/>
        </w:rPr>
        <w:t>f</w:t>
      </w:r>
      <w:r w:rsidR="00507CB9">
        <w:rPr>
          <w:lang w:eastAsia="ja-JP"/>
          <w14:ligatures w14:val="standard"/>
        </w:rPr>
        <w:t xml:space="preserve">orest classifier </w:t>
      </w:r>
    </w:p>
    <w:p w14:paraId="5CAB3DEB" w14:textId="05117FF7" w:rsidR="008D695A" w:rsidRDefault="00BC6742" w:rsidP="00BC6742">
      <w:pPr>
        <w:pStyle w:val="Para"/>
        <w:jc w:val="both"/>
        <w:rPr>
          <w:lang w:eastAsia="it-IT"/>
          <w14:ligatures w14:val="standard"/>
        </w:rPr>
      </w:pPr>
      <w:r>
        <w:rPr>
          <w:rFonts w:ascii="Linux Biolinum" w:hAnsi="Linux Biolinum" w:cs="Linux Biolinum"/>
          <w:i/>
          <w14:ligatures w14:val="standard"/>
        </w:rPr>
        <w:t>2</w:t>
      </w:r>
      <w:r w:rsidR="00507CB9" w:rsidRPr="00F852DC">
        <w:rPr>
          <w:rFonts w:ascii="Linux Biolinum" w:hAnsi="Linux Biolinum" w:cs="Linux Biolinum"/>
          <w:i/>
          <w14:ligatures w14:val="standard"/>
        </w:rPr>
        <w:t xml:space="preserve">.3.2 </w:t>
      </w:r>
      <w:proofErr w:type="spellStart"/>
      <w:r w:rsidR="00507CB9" w:rsidRPr="00F852DC">
        <w:rPr>
          <w:rFonts w:ascii="Linux Biolinum" w:hAnsi="Linux Biolinum" w:cs="Linux Biolinum"/>
          <w:i/>
          <w14:ligatures w14:val="standard"/>
        </w:rPr>
        <w:t>XGBoost</w:t>
      </w:r>
      <w:proofErr w:type="spellEnd"/>
      <w:r w:rsidR="00F05427" w:rsidRPr="00F05427">
        <w:rPr>
          <w:lang w:eastAsia="it-IT"/>
          <w14:ligatures w14:val="standard"/>
        </w:rPr>
        <w:t xml:space="preserve"> </w:t>
      </w:r>
      <w:r w:rsidR="006C7A8E" w:rsidRPr="006C7A8E">
        <w:rPr>
          <w:lang w:eastAsia="it-IT"/>
          <w14:ligatures w14:val="standard"/>
        </w:rPr>
        <w:t xml:space="preserve">Compared to the random forest model, </w:t>
      </w:r>
      <w:r w:rsidR="006C7A8E">
        <w:rPr>
          <w:lang w:eastAsia="it-IT"/>
          <w14:ligatures w14:val="standard"/>
        </w:rPr>
        <w:t>this model</w:t>
      </w:r>
      <w:r w:rsidR="006C7A8E" w:rsidRPr="006C7A8E">
        <w:rPr>
          <w:lang w:eastAsia="it-IT"/>
          <w14:ligatures w14:val="standard"/>
        </w:rPr>
        <w:t xml:space="preserve"> achieved better accuracy in predicting emotional states from the audio recordings. While both models occasionally misclassified emotions with overlapping characteristics—such as confusing happiness with surprise—</w:t>
      </w:r>
      <w:proofErr w:type="spellStart"/>
      <w:r w:rsidR="006C7A8E" w:rsidRPr="006C7A8E">
        <w:rPr>
          <w:lang w:eastAsia="it-IT"/>
          <w14:ligatures w14:val="standard"/>
        </w:rPr>
        <w:t>XGBoost</w:t>
      </w:r>
      <w:proofErr w:type="spellEnd"/>
      <w:r w:rsidR="006C7A8E" w:rsidRPr="006C7A8E">
        <w:rPr>
          <w:lang w:eastAsia="it-IT"/>
          <w14:ligatures w14:val="standard"/>
        </w:rPr>
        <w:t xml:space="preserve"> was generally more effective at </w:t>
      </w:r>
      <w:r w:rsidR="006C7A8E" w:rsidRPr="006C7A8E">
        <w:rPr>
          <w:lang w:eastAsia="it-IT"/>
          <w14:ligatures w14:val="standard"/>
        </w:rPr>
        <w:t xml:space="preserve">distinguishing between emotions. This improvement can be credited to its gradient boosting strategy, which fine-tunes predictions over multiple iterations. As shown in Figure 2, </w:t>
      </w:r>
      <w:proofErr w:type="spellStart"/>
      <w:r w:rsidR="006C7A8E" w:rsidRPr="006C7A8E">
        <w:rPr>
          <w:lang w:eastAsia="it-IT"/>
          <w14:ligatures w14:val="standard"/>
        </w:rPr>
        <w:t>XGBoost</w:t>
      </w:r>
      <w:proofErr w:type="spellEnd"/>
      <w:r w:rsidR="006C7A8E" w:rsidRPr="006C7A8E">
        <w:rPr>
          <w:lang w:eastAsia="it-IT"/>
          <w14:ligatures w14:val="standard"/>
        </w:rPr>
        <w:t xml:space="preserve"> made particularly accurate predictions for emotions like anger and neutrality, suggesting a better grasp of the audio-based features like tempo, pitch, and MFCCs extracted during preprocessing.</w:t>
      </w:r>
    </w:p>
    <w:p w14:paraId="0BDC0307" w14:textId="77777777" w:rsidR="001C4E4C" w:rsidRPr="00586A35" w:rsidRDefault="001C4E4C" w:rsidP="001C4E4C">
      <w:pPr>
        <w:pStyle w:val="Image"/>
        <w:rPr>
          <w14:ligatures w14:val="standard"/>
        </w:rPr>
      </w:pPr>
      <w:r w:rsidRPr="00586A35">
        <w:rPr>
          <w:noProof/>
          <w14:ligatures w14:val="standard"/>
        </w:rPr>
        <w:drawing>
          <wp:inline distT="0" distB="0" distL="0" distR="0" wp14:anchorId="7508C668" wp14:editId="3C0344FE">
            <wp:extent cx="2006599" cy="1688630"/>
            <wp:effectExtent l="0" t="0" r="0" b="6985"/>
            <wp:docPr id="1648066200" name="Picture 164806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6200" name="Picture 16480662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599" cy="16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E9C" w14:textId="5E2C6525" w:rsidR="001C4E4C" w:rsidRDefault="001C4E4C" w:rsidP="001C4E4C">
      <w:pPr>
        <w:pStyle w:val="FigureCaption"/>
        <w:jc w:val="both"/>
        <w:rPr>
          <w:lang w:eastAsia="ja-JP"/>
          <w14:ligatures w14:val="standard"/>
        </w:rPr>
      </w:pPr>
      <w:r w:rsidRPr="00C14A4F">
        <w:rPr>
          <w:rStyle w:val="Label"/>
          <w14:ligatures w14:val="standard"/>
        </w:rPr>
        <w:t xml:space="preserve">Figure </w:t>
      </w:r>
      <w:r>
        <w:rPr>
          <w:rStyle w:val="Label"/>
          <w14:ligatures w14:val="standard"/>
        </w:rPr>
        <w:t>2</w:t>
      </w:r>
      <w:r w:rsidRPr="00C14A4F">
        <w:rPr>
          <w:rStyle w:val="Label"/>
          <w14:ligatures w14:val="standard"/>
        </w:rPr>
        <w:t>:</w:t>
      </w:r>
      <w:r w:rsidRPr="00C14A4F">
        <w:rPr>
          <w:lang w:eastAsia="ja-JP"/>
          <w14:ligatures w14:val="standard"/>
        </w:rPr>
        <w:t xml:space="preserve"> </w:t>
      </w:r>
      <w:r>
        <w:rPr>
          <w:lang w:eastAsia="ja-JP"/>
          <w14:ligatures w14:val="standard"/>
        </w:rPr>
        <w:t>Confusion matrix for XGBoost clas</w:t>
      </w:r>
      <w:r w:rsidR="00DC7E1F">
        <w:rPr>
          <w:lang w:eastAsia="ja-JP"/>
          <w14:ligatures w14:val="standard"/>
        </w:rPr>
        <w:t>s</w:t>
      </w:r>
      <w:r>
        <w:rPr>
          <w:lang w:eastAsia="ja-JP"/>
          <w14:ligatures w14:val="standard"/>
        </w:rPr>
        <w:t xml:space="preserve">ifier </w:t>
      </w:r>
    </w:p>
    <w:p w14:paraId="57E8E3C1" w14:textId="32A69B72" w:rsidR="0022668A" w:rsidRPr="00657027" w:rsidRDefault="00D31FBA" w:rsidP="00765DAD">
      <w:pPr>
        <w:pStyle w:val="FigureCaption"/>
        <w:jc w:val="both"/>
        <w:rPr>
          <w:b w:val="0"/>
          <w:bCs/>
          <w:lang w:eastAsia="ja-JP"/>
          <w14:ligatures w14:val="standard"/>
        </w:rPr>
      </w:pPr>
      <w:r>
        <w:rPr>
          <w:b w:val="0"/>
          <w:bCs/>
          <w:lang w:eastAsia="ja-JP"/>
          <w14:ligatures w14:val="standard"/>
        </w:rPr>
        <w:t xml:space="preserve">Potential limitations </w:t>
      </w:r>
      <w:r w:rsidR="00C549E0">
        <w:rPr>
          <w:b w:val="0"/>
          <w:bCs/>
          <w:lang w:eastAsia="ja-JP"/>
          <w14:ligatures w14:val="standard"/>
        </w:rPr>
        <w:t xml:space="preserve">may lie within </w:t>
      </w:r>
      <w:r w:rsidR="00C223F6">
        <w:rPr>
          <w:b w:val="0"/>
          <w:bCs/>
          <w:lang w:eastAsia="ja-JP"/>
          <w14:ligatures w14:val="standard"/>
        </w:rPr>
        <w:t xml:space="preserve">exclusively using </w:t>
      </w:r>
      <w:r w:rsidR="00C549E0">
        <w:rPr>
          <w:b w:val="0"/>
          <w:bCs/>
          <w:lang w:eastAsia="ja-JP"/>
          <w14:ligatures w14:val="standard"/>
        </w:rPr>
        <w:t xml:space="preserve">the RAVDESS </w:t>
      </w:r>
      <w:r w:rsidR="008160B2">
        <w:rPr>
          <w:b w:val="0"/>
          <w:bCs/>
          <w:lang w:eastAsia="ja-JP"/>
          <w14:ligatures w14:val="standard"/>
        </w:rPr>
        <w:t>data set, despite emotions and intensity being evenly distributed between genders. Emotion recognition in speech</w:t>
      </w:r>
      <w:r w:rsidR="00C223F6">
        <w:rPr>
          <w:b w:val="0"/>
          <w:bCs/>
          <w:lang w:eastAsia="ja-JP"/>
          <w14:ligatures w14:val="standard"/>
        </w:rPr>
        <w:t xml:space="preserve"> has been shown to differ </w:t>
      </w:r>
      <w:r w:rsidR="005D65B5">
        <w:rPr>
          <w:b w:val="0"/>
          <w:bCs/>
          <w:lang w:eastAsia="ja-JP"/>
          <w14:ligatures w14:val="standard"/>
        </w:rPr>
        <w:t xml:space="preserve">between genders and ages, as well as </w:t>
      </w:r>
      <w:r w:rsidR="00C125AD">
        <w:rPr>
          <w:b w:val="0"/>
          <w:bCs/>
          <w:lang w:eastAsia="ja-JP"/>
          <w14:ligatures w14:val="standard"/>
        </w:rPr>
        <w:t>within additional circumstances</w:t>
      </w:r>
      <w:r w:rsidR="006442B9">
        <w:rPr>
          <w:b w:val="0"/>
          <w:bCs/>
          <w:lang w:eastAsia="ja-JP"/>
          <w14:ligatures w14:val="standard"/>
        </w:rPr>
        <w:t xml:space="preserve"> such as emotion perception [6]. </w:t>
      </w:r>
      <w:r w:rsidR="00154621">
        <w:rPr>
          <w:b w:val="0"/>
          <w:bCs/>
          <w:lang w:eastAsia="ja-JP"/>
          <w14:ligatures w14:val="standard"/>
        </w:rPr>
        <w:t xml:space="preserve">As the RAVDESS data set has audio files recorded by </w:t>
      </w:r>
      <w:r w:rsidR="00326E42">
        <w:rPr>
          <w:b w:val="0"/>
          <w:bCs/>
          <w:lang w:eastAsia="ja-JP"/>
          <w14:ligatures w14:val="standard"/>
        </w:rPr>
        <w:t>actors</w:t>
      </w:r>
      <w:r w:rsidR="001464C8">
        <w:rPr>
          <w:b w:val="0"/>
          <w:bCs/>
          <w:lang w:eastAsia="ja-JP"/>
          <w14:ligatures w14:val="standard"/>
        </w:rPr>
        <w:t>, the emotions being portrayed are an interpretation</w:t>
      </w:r>
      <w:r w:rsidR="003A7AAC">
        <w:rPr>
          <w:b w:val="0"/>
          <w:bCs/>
          <w:lang w:eastAsia="ja-JP"/>
          <w14:ligatures w14:val="standard"/>
        </w:rPr>
        <w:t xml:space="preserve"> of emotions instead of reality, which may i</w:t>
      </w:r>
      <w:r w:rsidR="00775CA0">
        <w:rPr>
          <w:b w:val="0"/>
          <w:bCs/>
          <w:lang w:eastAsia="ja-JP"/>
          <w14:ligatures w14:val="standard"/>
        </w:rPr>
        <w:t>mpact the accuracy</w:t>
      </w:r>
      <w:r w:rsidR="00AA6ABB">
        <w:rPr>
          <w:b w:val="0"/>
          <w:bCs/>
          <w:lang w:eastAsia="ja-JP"/>
          <w14:ligatures w14:val="standard"/>
        </w:rPr>
        <w:t xml:space="preserve"> of an </w:t>
      </w:r>
      <w:r w:rsidR="00F636EE">
        <w:rPr>
          <w:b w:val="0"/>
          <w:bCs/>
          <w:lang w:eastAsia="ja-JP"/>
          <w14:ligatures w14:val="standard"/>
        </w:rPr>
        <w:t>emotion’s</w:t>
      </w:r>
      <w:r w:rsidR="00AA6ABB">
        <w:rPr>
          <w:b w:val="0"/>
          <w:bCs/>
          <w:lang w:eastAsia="ja-JP"/>
          <w14:ligatures w14:val="standard"/>
        </w:rPr>
        <w:t xml:space="preserve"> representation [6]. </w:t>
      </w:r>
      <w:r w:rsidR="006442B9">
        <w:rPr>
          <w:b w:val="0"/>
          <w:bCs/>
          <w:lang w:eastAsia="ja-JP"/>
          <w14:ligatures w14:val="standard"/>
        </w:rPr>
        <w:t xml:space="preserve">By exclusively using the RAVDESS set, the predictors </w:t>
      </w:r>
      <w:r w:rsidR="00FE0373">
        <w:rPr>
          <w:b w:val="0"/>
          <w:bCs/>
          <w:lang w:eastAsia="ja-JP"/>
          <w14:ligatures w14:val="standard"/>
        </w:rPr>
        <w:t xml:space="preserve">provided to both models </w:t>
      </w:r>
      <w:r w:rsidR="001464C8">
        <w:rPr>
          <w:b w:val="0"/>
          <w:bCs/>
          <w:lang w:eastAsia="ja-JP"/>
          <w14:ligatures w14:val="standard"/>
        </w:rPr>
        <w:t xml:space="preserve">may have been biased </w:t>
      </w:r>
      <w:r w:rsidR="008D5BFD">
        <w:rPr>
          <w:b w:val="0"/>
          <w:bCs/>
          <w:lang w:eastAsia="ja-JP"/>
          <w14:ligatures w14:val="standard"/>
        </w:rPr>
        <w:t xml:space="preserve">based on the actor’s location or background instead of realistic to the emotion as a whole. Because of this, the model may benefit from a wider range of predictors – either </w:t>
      </w:r>
      <w:r w:rsidR="00F636EE">
        <w:rPr>
          <w:b w:val="0"/>
          <w:bCs/>
          <w:lang w:eastAsia="ja-JP"/>
          <w14:ligatures w14:val="standard"/>
        </w:rPr>
        <w:t xml:space="preserve">from another data set or </w:t>
      </w:r>
      <w:r w:rsidR="00765DAD">
        <w:rPr>
          <w:b w:val="0"/>
          <w:bCs/>
          <w:lang w:eastAsia="ja-JP"/>
          <w14:ligatures w14:val="standard"/>
        </w:rPr>
        <w:t>from augmentation of the</w:t>
      </w:r>
      <w:r w:rsidR="00F636EE">
        <w:rPr>
          <w:b w:val="0"/>
          <w:bCs/>
          <w:lang w:eastAsia="ja-JP"/>
          <w14:ligatures w14:val="standard"/>
        </w:rPr>
        <w:t xml:space="preserve"> existing data in the RAVDESS data set. </w:t>
      </w:r>
      <w:r w:rsidR="00C56FA0">
        <w:rPr>
          <w:b w:val="0"/>
          <w:bCs/>
          <w:lang w:eastAsia="ja-JP"/>
          <w14:ligatures w14:val="standard"/>
        </w:rPr>
        <w:t>It</w:t>
      </w:r>
      <w:r w:rsidR="004B6D4F">
        <w:rPr>
          <w:b w:val="0"/>
          <w:bCs/>
          <w:lang w:eastAsia="ja-JP"/>
          <w14:ligatures w14:val="standard"/>
        </w:rPr>
        <w:t xml:space="preserve"> should be noted that any augmentation of data may have enhanced the models’ accuracy, </w:t>
      </w:r>
      <w:r w:rsidR="00C56FA0">
        <w:rPr>
          <w:b w:val="0"/>
          <w:bCs/>
          <w:lang w:eastAsia="ja-JP"/>
          <w14:ligatures w14:val="standard"/>
        </w:rPr>
        <w:t xml:space="preserve">due to diversity in predictors leading to a more extensive and representative data set. </w:t>
      </w:r>
    </w:p>
    <w:p w14:paraId="5136D4B9" w14:textId="0B95B365" w:rsidR="00EF6BEF" w:rsidRPr="00D33984" w:rsidRDefault="00EF6BEF" w:rsidP="00EF6BEF">
      <w:pPr>
        <w:pStyle w:val="Head1"/>
        <w:spacing w:before="380"/>
        <w:ind w:left="0" w:firstLine="0"/>
        <w:rPr>
          <w14:ligatures w14:val="standard"/>
        </w:rPr>
      </w:pPr>
      <w:r w:rsidRPr="00D33984">
        <w:rPr>
          <w:rStyle w:val="Label"/>
          <w14:ligatures w14:val="standard"/>
        </w:rPr>
        <w:t>3</w:t>
      </w:r>
      <w:r w:rsidRPr="00D33984">
        <w:rPr>
          <w14:ligatures w14:val="standard"/>
        </w:rPr>
        <w:t> </w:t>
      </w:r>
      <w:r w:rsidR="008345CD">
        <w:rPr>
          <w14:ligatures w14:val="standard"/>
        </w:rPr>
        <w:t xml:space="preserve">Conclusion </w:t>
      </w:r>
    </w:p>
    <w:p w14:paraId="3F8B9D6B" w14:textId="048B1C0E" w:rsidR="00EF6BEF" w:rsidRDefault="00DF5901" w:rsidP="00EF6BEF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Based on </w:t>
      </w:r>
      <w:r w:rsidR="00AF0722">
        <w:rPr>
          <w:lang w:eastAsia="it-IT"/>
          <w14:ligatures w14:val="standard"/>
        </w:rPr>
        <w:t xml:space="preserve">the fine tuning of the classifier models, the MFCC and </w:t>
      </w:r>
      <w:r w:rsidR="00395338">
        <w:rPr>
          <w:lang w:eastAsia="it-IT"/>
          <w14:ligatures w14:val="standard"/>
        </w:rPr>
        <w:t xml:space="preserve">Mel Spectrogram predictors seem to have the most impact on the accuracy of the classification models. </w:t>
      </w:r>
      <w:r w:rsidR="00B4618D">
        <w:rPr>
          <w:lang w:eastAsia="it-IT"/>
          <w14:ligatures w14:val="standard"/>
        </w:rPr>
        <w:t>With the provided predictors, XGBoost appeared to have a higher accuracy than random forest</w:t>
      </w:r>
      <w:r w:rsidR="00C936F9">
        <w:rPr>
          <w:lang w:eastAsia="it-IT"/>
          <w14:ligatures w14:val="standard"/>
        </w:rPr>
        <w:t xml:space="preserve">. </w:t>
      </w:r>
      <w:r w:rsidR="0052197F">
        <w:rPr>
          <w:lang w:eastAsia="it-IT"/>
          <w14:ligatures w14:val="standard"/>
        </w:rPr>
        <w:t>Both XGBoost and random</w:t>
      </w:r>
      <w:r w:rsidR="009403CD">
        <w:rPr>
          <w:lang w:eastAsia="it-IT"/>
          <w14:ligatures w14:val="standard"/>
        </w:rPr>
        <w:t xml:space="preserve"> forest models appeared to struggle with predicting</w:t>
      </w:r>
      <w:r w:rsidR="00C26544">
        <w:rPr>
          <w:lang w:eastAsia="it-IT"/>
          <w14:ligatures w14:val="standard"/>
        </w:rPr>
        <w:t xml:space="preserve"> neutral emotions, and frequently struggled with </w:t>
      </w:r>
      <w:r w:rsidR="00EC4C2E">
        <w:rPr>
          <w:lang w:eastAsia="it-IT"/>
          <w14:ligatures w14:val="standard"/>
        </w:rPr>
        <w:t xml:space="preserve">determining between calm, neutral, and sad. </w:t>
      </w:r>
      <w:r w:rsidR="00C936F9">
        <w:rPr>
          <w:lang w:eastAsia="it-IT"/>
          <w14:ligatures w14:val="standard"/>
        </w:rPr>
        <w:t xml:space="preserve"> </w:t>
      </w:r>
    </w:p>
    <w:p w14:paraId="71CFA918" w14:textId="77777777" w:rsidR="0090061B" w:rsidRDefault="0090061B" w:rsidP="00EF6BEF">
      <w:pPr>
        <w:pStyle w:val="Para"/>
        <w:ind w:firstLine="0"/>
        <w:jc w:val="both"/>
        <w:rPr>
          <w:lang w:eastAsia="it-IT"/>
          <w14:ligatures w14:val="standard"/>
        </w:rPr>
      </w:pPr>
    </w:p>
    <w:p w14:paraId="28378977" w14:textId="77777777" w:rsidR="0090061B" w:rsidRPr="00586A35" w:rsidRDefault="0090061B" w:rsidP="0090061B">
      <w:pPr>
        <w:pStyle w:val="Image"/>
        <w:rPr>
          <w14:ligatures w14:val="standard"/>
        </w:rPr>
      </w:pPr>
      <w:r w:rsidRPr="00586A35">
        <w:rPr>
          <w:noProof/>
          <w14:ligatures w14:val="standard"/>
        </w:rPr>
        <w:lastRenderedPageBreak/>
        <w:drawing>
          <wp:inline distT="0" distB="0" distL="0" distR="0" wp14:anchorId="4CC97567" wp14:editId="7FA43F17">
            <wp:extent cx="3046300" cy="2833688"/>
            <wp:effectExtent l="0" t="0" r="1905" b="5080"/>
            <wp:docPr id="749997637" name="Picture 749997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97637" name="Picture 7499976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187" cy="28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CAA9" w14:textId="506ED3B8" w:rsidR="0090061B" w:rsidRDefault="0090061B" w:rsidP="0090061B">
      <w:pPr>
        <w:pStyle w:val="FigureCaption"/>
        <w:jc w:val="both"/>
        <w:rPr>
          <w:lang w:eastAsia="ja-JP"/>
          <w14:ligatures w14:val="standard"/>
        </w:rPr>
      </w:pPr>
      <w:r w:rsidRPr="00C14A4F">
        <w:rPr>
          <w:rStyle w:val="Label"/>
          <w14:ligatures w14:val="standard"/>
        </w:rPr>
        <w:t xml:space="preserve">Figure </w:t>
      </w:r>
      <w:r w:rsidR="00647683">
        <w:rPr>
          <w:rStyle w:val="Label"/>
          <w14:ligatures w14:val="standard"/>
        </w:rPr>
        <w:t>3</w:t>
      </w:r>
      <w:r w:rsidRPr="00C14A4F">
        <w:rPr>
          <w:rStyle w:val="Label"/>
          <w14:ligatures w14:val="standard"/>
        </w:rPr>
        <w:t>:</w:t>
      </w:r>
      <w:r w:rsidRPr="00C14A4F">
        <w:rPr>
          <w:lang w:eastAsia="ja-JP"/>
          <w14:ligatures w14:val="standard"/>
        </w:rPr>
        <w:t xml:space="preserve"> </w:t>
      </w:r>
      <w:r w:rsidR="00647683">
        <w:rPr>
          <w:lang w:eastAsia="ja-JP"/>
          <w14:ligatures w14:val="standard"/>
        </w:rPr>
        <w:t>Predictor importance for random forest classifier</w:t>
      </w:r>
      <w:r>
        <w:rPr>
          <w:lang w:eastAsia="ja-JP"/>
          <w14:ligatures w14:val="standard"/>
        </w:rPr>
        <w:t xml:space="preserve"> </w:t>
      </w:r>
    </w:p>
    <w:p w14:paraId="46772BE4" w14:textId="77777777" w:rsidR="00647683" w:rsidRPr="00586A35" w:rsidRDefault="00647683" w:rsidP="00647683">
      <w:pPr>
        <w:pStyle w:val="Image"/>
        <w:rPr>
          <w14:ligatures w14:val="standard"/>
        </w:rPr>
      </w:pPr>
      <w:r w:rsidRPr="00586A35">
        <w:rPr>
          <w:noProof/>
          <w14:ligatures w14:val="standard"/>
        </w:rPr>
        <w:drawing>
          <wp:inline distT="0" distB="0" distL="0" distR="0" wp14:anchorId="5AE3149E" wp14:editId="12294B2D">
            <wp:extent cx="3048187" cy="2800198"/>
            <wp:effectExtent l="0" t="0" r="0" b="635"/>
            <wp:docPr id="1744320421" name="Picture 174432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20421" name="Picture 17443204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187" cy="280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AF5B" w14:textId="455260B5" w:rsidR="00647683" w:rsidRPr="0090061B" w:rsidRDefault="00647683" w:rsidP="00647683">
      <w:pPr>
        <w:pStyle w:val="FigureCaption"/>
        <w:jc w:val="both"/>
        <w:rPr>
          <w:b w:val="0"/>
          <w:lang w:eastAsia="ja-JP"/>
          <w14:ligatures w14:val="standard"/>
        </w:rPr>
      </w:pPr>
      <w:r w:rsidRPr="00C14A4F">
        <w:rPr>
          <w:rStyle w:val="Label"/>
          <w14:ligatures w14:val="standard"/>
        </w:rPr>
        <w:t xml:space="preserve">Figure </w:t>
      </w:r>
      <w:r>
        <w:rPr>
          <w:rStyle w:val="Label"/>
          <w14:ligatures w14:val="standard"/>
        </w:rPr>
        <w:t>4</w:t>
      </w:r>
      <w:r w:rsidRPr="00C14A4F">
        <w:rPr>
          <w:rStyle w:val="Label"/>
          <w14:ligatures w14:val="standard"/>
        </w:rPr>
        <w:t>:</w:t>
      </w:r>
      <w:r w:rsidRPr="00C14A4F">
        <w:rPr>
          <w:lang w:eastAsia="ja-JP"/>
          <w14:ligatures w14:val="standard"/>
        </w:rPr>
        <w:t xml:space="preserve"> </w:t>
      </w:r>
      <w:r>
        <w:rPr>
          <w:lang w:eastAsia="ja-JP"/>
          <w14:ligatures w14:val="standard"/>
        </w:rPr>
        <w:t xml:space="preserve">Predictor importance for XGBoost classifier </w:t>
      </w:r>
    </w:p>
    <w:p w14:paraId="106D26D3" w14:textId="77777777" w:rsidR="00647683" w:rsidRPr="0090061B" w:rsidRDefault="00647683" w:rsidP="0090061B">
      <w:pPr>
        <w:pStyle w:val="FigureCaption"/>
        <w:jc w:val="both"/>
        <w:rPr>
          <w:b w:val="0"/>
          <w:lang w:eastAsia="ja-JP"/>
          <w14:ligatures w14:val="standard"/>
        </w:rPr>
      </w:pPr>
    </w:p>
    <w:p w14:paraId="4C362AAC" w14:textId="7A3582B7" w:rsidR="00203BFF" w:rsidRPr="00D33984" w:rsidRDefault="00203BFF" w:rsidP="00203BFF">
      <w:pPr>
        <w:pStyle w:val="Head1"/>
        <w:spacing w:before="380"/>
        <w:ind w:left="0" w:firstLine="0"/>
        <w:rPr>
          <w14:ligatures w14:val="standard"/>
        </w:rPr>
      </w:pPr>
      <w:r>
        <w:rPr>
          <w:rStyle w:val="Label"/>
          <w14:ligatures w14:val="standard"/>
        </w:rPr>
        <w:t>4</w:t>
      </w:r>
      <w:r w:rsidRPr="00D33984">
        <w:rPr>
          <w14:ligatures w14:val="standard"/>
        </w:rPr>
        <w:t> </w:t>
      </w:r>
      <w:r w:rsidR="005E7EFD">
        <w:rPr>
          <w14:ligatures w14:val="standard"/>
        </w:rPr>
        <w:t>Future Work</w:t>
      </w:r>
    </w:p>
    <w:p w14:paraId="75D0C717" w14:textId="252AB35E" w:rsidR="00B42F8E" w:rsidRDefault="00682B49" w:rsidP="00085334">
      <w:pPr>
        <w:pStyle w:val="Para"/>
        <w:spacing w:after="240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Future work regarding these classification models is to improve overall accuracy.</w:t>
      </w:r>
      <w:r w:rsidR="001049EA">
        <w:rPr>
          <w:lang w:eastAsia="it-IT"/>
          <w14:ligatures w14:val="standard"/>
        </w:rPr>
        <w:t xml:space="preserve"> Both the </w:t>
      </w:r>
      <w:r w:rsidR="00ED11BC">
        <w:rPr>
          <w:lang w:eastAsia="it-IT"/>
          <w14:ligatures w14:val="standard"/>
        </w:rPr>
        <w:t>r</w:t>
      </w:r>
      <w:r w:rsidR="001049EA">
        <w:rPr>
          <w:lang w:eastAsia="it-IT"/>
          <w14:ligatures w14:val="standard"/>
        </w:rPr>
        <w:t xml:space="preserve">andom </w:t>
      </w:r>
      <w:r w:rsidR="00ED11BC">
        <w:rPr>
          <w:lang w:eastAsia="it-IT"/>
          <w14:ligatures w14:val="standard"/>
        </w:rPr>
        <w:t>f</w:t>
      </w:r>
      <w:r w:rsidR="001049EA">
        <w:rPr>
          <w:lang w:eastAsia="it-IT"/>
          <w14:ligatures w14:val="standard"/>
        </w:rPr>
        <w:t xml:space="preserve">orest and XGBoost models have been best adjusted to fit the current predictors, and therefore most likely are unable to be improved. </w:t>
      </w:r>
    </w:p>
    <w:p w14:paraId="4C3BA830" w14:textId="77777777" w:rsidR="00881317" w:rsidRDefault="001049EA" w:rsidP="00781A7E">
      <w:pPr>
        <w:pStyle w:val="Para"/>
        <w:spacing w:after="240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The predictors, however, have potential to be </w:t>
      </w:r>
      <w:r w:rsidR="007C5944">
        <w:rPr>
          <w:lang w:eastAsia="it-IT"/>
          <w14:ligatures w14:val="standard"/>
        </w:rPr>
        <w:t xml:space="preserve">reevaluated </w:t>
      </w:r>
      <w:r w:rsidR="00B42F8E">
        <w:rPr>
          <w:lang w:eastAsia="it-IT"/>
          <w14:ligatures w14:val="standard"/>
        </w:rPr>
        <w:t xml:space="preserve">to assist in improving model accuracy. Further research </w:t>
      </w:r>
      <w:r w:rsidR="00C409DD">
        <w:rPr>
          <w:lang w:eastAsia="it-IT"/>
          <w14:ligatures w14:val="standard"/>
        </w:rPr>
        <w:t xml:space="preserve">into the following topics would most likely </w:t>
      </w:r>
      <w:r w:rsidR="00A54044">
        <w:rPr>
          <w:lang w:eastAsia="it-IT"/>
          <w14:ligatures w14:val="standard"/>
        </w:rPr>
        <w:t>lead</w:t>
      </w:r>
      <w:r w:rsidR="005A2136">
        <w:rPr>
          <w:lang w:eastAsia="it-IT"/>
          <w14:ligatures w14:val="standard"/>
        </w:rPr>
        <w:t xml:space="preserve"> to </w:t>
      </w:r>
      <w:r w:rsidR="00E72F5C">
        <w:rPr>
          <w:lang w:eastAsia="it-IT"/>
          <w14:ligatures w14:val="standard"/>
        </w:rPr>
        <w:t>higher</w:t>
      </w:r>
      <w:r w:rsidR="005A2136">
        <w:rPr>
          <w:lang w:eastAsia="it-IT"/>
          <w14:ligatures w14:val="standard"/>
        </w:rPr>
        <w:t xml:space="preserve"> model accuracy in both </w:t>
      </w:r>
      <w:r w:rsidR="00E72F5C">
        <w:rPr>
          <w:lang w:eastAsia="it-IT"/>
          <w14:ligatures w14:val="standard"/>
        </w:rPr>
        <w:t>models mentioned</w:t>
      </w:r>
      <w:r w:rsidR="005A2136">
        <w:rPr>
          <w:lang w:eastAsia="it-IT"/>
          <w14:ligatures w14:val="standard"/>
        </w:rPr>
        <w:t xml:space="preserve">: </w:t>
      </w:r>
    </w:p>
    <w:p w14:paraId="436D9B78" w14:textId="65308C5A" w:rsidR="00D86590" w:rsidRDefault="00D86590" w:rsidP="00D86590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1. Speech recognition in artificial intelligence</w:t>
      </w:r>
    </w:p>
    <w:p w14:paraId="1B973BF1" w14:textId="657E5DDF" w:rsidR="00D86590" w:rsidRDefault="00D86590" w:rsidP="00D86590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2. Emotion recognition in human audio processing</w:t>
      </w:r>
    </w:p>
    <w:p w14:paraId="3A038297" w14:textId="454C92D2" w:rsidR="00D86590" w:rsidRDefault="00D86590" w:rsidP="00D86590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3. Sound processing </w:t>
      </w:r>
    </w:p>
    <w:p w14:paraId="3AAC9650" w14:textId="74AC70F2" w:rsidR="00D86590" w:rsidRDefault="00D86590" w:rsidP="00D86590">
      <w:pPr>
        <w:pStyle w:val="Para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 xml:space="preserve">4. Signal processing </w:t>
      </w:r>
    </w:p>
    <w:p w14:paraId="16B80BB0" w14:textId="77777777" w:rsidR="001C4E4C" w:rsidRDefault="00D242B6" w:rsidP="00881317">
      <w:pPr>
        <w:pStyle w:val="Para"/>
        <w:spacing w:before="240" w:after="240"/>
        <w:ind w:firstLine="0"/>
        <w:jc w:val="both"/>
        <w:rPr>
          <w:lang w:eastAsia="it-IT"/>
          <w14:ligatures w14:val="standard"/>
        </w:rPr>
      </w:pPr>
      <w:r>
        <w:rPr>
          <w:lang w:eastAsia="it-IT"/>
          <w14:ligatures w14:val="standard"/>
        </w:rPr>
        <w:t>Mo</w:t>
      </w:r>
      <w:r w:rsidR="00881317">
        <w:rPr>
          <w:lang w:eastAsia="it-IT"/>
          <w14:ligatures w14:val="standard"/>
        </w:rPr>
        <w:t>re</w:t>
      </w:r>
      <w:r>
        <w:rPr>
          <w:lang w:eastAsia="it-IT"/>
          <w14:ligatures w14:val="standard"/>
        </w:rPr>
        <w:t xml:space="preserve"> extensive knowledge regarding current methods of speech recognition in artificial intelligence, as well as sound and signal processing, would assist in </w:t>
      </w:r>
      <w:r w:rsidR="0051292C">
        <w:rPr>
          <w:lang w:eastAsia="it-IT"/>
          <w14:ligatures w14:val="standard"/>
        </w:rPr>
        <w:t xml:space="preserve">determining, mathematically, what features would be most likely to </w:t>
      </w:r>
      <w:r w:rsidR="00A07546">
        <w:rPr>
          <w:lang w:eastAsia="it-IT"/>
          <w14:ligatures w14:val="standard"/>
        </w:rPr>
        <w:t>accurately</w:t>
      </w:r>
      <w:r w:rsidR="0051292C">
        <w:rPr>
          <w:lang w:eastAsia="it-IT"/>
          <w14:ligatures w14:val="standard"/>
        </w:rPr>
        <w:t xml:space="preserve"> represent discrepancies in speech patterns. Further knowledge regarding emotion recognition in human audio processing would allo</w:t>
      </w:r>
      <w:r w:rsidR="00A07546">
        <w:rPr>
          <w:lang w:eastAsia="it-IT"/>
          <w14:ligatures w14:val="standard"/>
        </w:rPr>
        <w:t>w a more</w:t>
      </w:r>
      <w:r w:rsidR="00FC4E55">
        <w:rPr>
          <w:lang w:eastAsia="it-IT"/>
          <w14:ligatures w14:val="standard"/>
        </w:rPr>
        <w:t xml:space="preserve"> detailed </w:t>
      </w:r>
      <w:r w:rsidR="004B2C9D">
        <w:rPr>
          <w:lang w:eastAsia="it-IT"/>
          <w14:ligatures w14:val="standard"/>
        </w:rPr>
        <w:t xml:space="preserve">and nuanced approach to characterizing emotions in speech. </w:t>
      </w:r>
      <w:r w:rsidR="003427D9">
        <w:rPr>
          <w:lang w:eastAsia="it-IT"/>
          <w14:ligatures w14:val="standard"/>
        </w:rPr>
        <w:t xml:space="preserve"> </w:t>
      </w:r>
    </w:p>
    <w:p w14:paraId="731DEFA1" w14:textId="77777777" w:rsidR="001C4E4C" w:rsidRPr="00586A35" w:rsidRDefault="001C4E4C" w:rsidP="001C4E4C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5E7EE381" w14:textId="2CD61C6E" w:rsidR="001C4E4C" w:rsidRPr="00450520" w:rsidRDefault="001C4E4C" w:rsidP="001C4E4C">
      <w:pPr>
        <w:pStyle w:val="Bibentry"/>
        <w:rPr>
          <w:szCs w:val="14"/>
          <w14:ligatures w14:val="standard"/>
        </w:rPr>
      </w:pPr>
      <w:r w:rsidRPr="00450520">
        <w:rPr>
          <w14:ligatures w14:val="standard"/>
        </w:rPr>
        <w:t>[1]</w:t>
      </w:r>
      <w:r w:rsidRPr="00450520">
        <w:rPr>
          <w14:ligatures w14:val="standard"/>
        </w:rPr>
        <w:tab/>
      </w:r>
      <w:r w:rsidR="00E645B0" w:rsidRPr="00450520">
        <w:rPr>
          <w:rFonts w:eastAsia="Times New Roman"/>
          <w:szCs w:val="14"/>
        </w:rPr>
        <w:t>A.S.M and A.U.M, “Enhancing Speech Emotion Recognition Through Advanced Feature Extra</w:t>
      </w:r>
      <w:r w:rsidR="00242A81" w:rsidRPr="00450520">
        <w:rPr>
          <w:rFonts w:eastAsia="Times New Roman"/>
          <w:szCs w:val="14"/>
        </w:rPr>
        <w:t>ction and Deep Learning: A Study Using the RAVDESS Dataset,” 2024 IEEE International Conference on Information Technology</w:t>
      </w:r>
      <w:r w:rsidR="00DA6666" w:rsidRPr="00450520">
        <w:rPr>
          <w:rFonts w:eastAsia="Times New Roman"/>
          <w:szCs w:val="14"/>
        </w:rPr>
        <w:t xml:space="preserve">, Electronics and Intelligent Communication Systems (ICITEICS), </w:t>
      </w:r>
      <w:r w:rsidR="00645C30" w:rsidRPr="00450520">
        <w:rPr>
          <w:rFonts w:eastAsia="Times New Roman"/>
          <w:szCs w:val="14"/>
        </w:rPr>
        <w:t>Bangalore, India, 2024, pp. 1-7, doi: 1</w:t>
      </w:r>
      <w:r w:rsidR="00AA6F6B" w:rsidRPr="00450520">
        <w:rPr>
          <w:rFonts w:eastAsia="Times New Roman"/>
          <w:szCs w:val="14"/>
        </w:rPr>
        <w:t>0.1109/ICITEICS61368.2024.10624849.</w:t>
      </w:r>
    </w:p>
    <w:p w14:paraId="5BF81E30" w14:textId="33A9EB32" w:rsidR="003D7F1A" w:rsidRPr="00450520" w:rsidRDefault="001C4E4C" w:rsidP="005B55E8">
      <w:pPr>
        <w:pStyle w:val="Bibentry"/>
      </w:pPr>
      <w:r w:rsidRPr="00450520">
        <w:rPr>
          <w14:ligatures w14:val="standard"/>
        </w:rPr>
        <w:t>[2]</w:t>
      </w:r>
      <w:r w:rsidRPr="00450520">
        <w:rPr>
          <w14:ligatures w14:val="standard"/>
        </w:rPr>
        <w:tab/>
      </w:r>
      <w:r w:rsidR="000E2EB2" w:rsidRPr="00450520">
        <w:t xml:space="preserve">M. M. Rezapour Mashhadi and </w:t>
      </w:r>
      <w:r w:rsidR="005753CE" w:rsidRPr="00450520">
        <w:t xml:space="preserve">K. Osei-Bonsu, “Speech emotion recognition using machine learning techniques: Feature extraction and </w:t>
      </w:r>
      <w:r w:rsidR="00DB7B14" w:rsidRPr="00450520">
        <w:t>comparison of convolutional neural network and random forest,” PloS one, vol. 18, no. 11, p.e0291500</w:t>
      </w:r>
      <w:r w:rsidR="003D7F1A" w:rsidRPr="00450520">
        <w:t>, 2023, doi: https://doi.org/10.1371/journal.pone.0291500.</w:t>
      </w:r>
    </w:p>
    <w:p w14:paraId="7C141755" w14:textId="50B78068" w:rsidR="001C4E4C" w:rsidRPr="00450520" w:rsidRDefault="001C4E4C" w:rsidP="001C4E4C">
      <w:pPr>
        <w:pStyle w:val="Bibentry"/>
        <w:rPr>
          <w14:ligatures w14:val="standard"/>
        </w:rPr>
      </w:pPr>
      <w:r w:rsidRPr="00450520">
        <w:rPr>
          <w14:ligatures w14:val="standard"/>
        </w:rPr>
        <w:t xml:space="preserve"> [3]</w:t>
      </w:r>
      <w:r w:rsidRPr="00450520">
        <w:rPr>
          <w14:ligatures w14:val="standard"/>
        </w:rPr>
        <w:tab/>
      </w:r>
      <w:r w:rsidR="00D46792" w:rsidRPr="00450520">
        <w:t>S. Hamsa, I. Shahin, Y. Iraqi and N.Werghi, “Emotion Recognition from Speech Using Wave</w:t>
      </w:r>
      <w:r w:rsidR="00B91486" w:rsidRPr="00450520">
        <w:t>let Packet Transform Cochlear Filter Bank and Random Forest Classifier,” in IEEE Access, vol. 8, pp.</w:t>
      </w:r>
      <w:r w:rsidR="00155DA9" w:rsidRPr="00450520">
        <w:t xml:space="preserve"> 96994-97006, 2020, doi: 10.1109/ACCESS.2020.2991811.</w:t>
      </w:r>
    </w:p>
    <w:p w14:paraId="29D00427" w14:textId="11D35E16" w:rsidR="001C4E4C" w:rsidRDefault="001C4E4C" w:rsidP="001C4E4C">
      <w:pPr>
        <w:pStyle w:val="Bibentry"/>
      </w:pPr>
      <w:r w:rsidRPr="00450520">
        <w:rPr>
          <w14:ligatures w14:val="standard"/>
        </w:rPr>
        <w:t>[4]</w:t>
      </w:r>
      <w:r w:rsidRPr="00450520">
        <w:rPr>
          <w14:ligatures w14:val="standard"/>
        </w:rPr>
        <w:tab/>
      </w:r>
      <w:r w:rsidR="005537C1">
        <w:t xml:space="preserve">Y. R. Rochlani and A. B. Raut, “Machine Learning Approach for Detection f Speech Emotions for RAVDESS Audio Dataset,” 2024 Fourth </w:t>
      </w:r>
      <w:r w:rsidR="00161DD7">
        <w:t>International Conference on Advances in Electrical, Computing, Communication and Sustainable Technologies (ICAECT), Bhilai, India, 2024, pp.</w:t>
      </w:r>
      <w:r w:rsidR="00036931">
        <w:t xml:space="preserve"> 1-7, doi: </w:t>
      </w:r>
      <w:r w:rsidR="00036931" w:rsidRPr="00036931">
        <w:t>10.1109/ICAECT60202.2024.10468810.</w:t>
      </w:r>
    </w:p>
    <w:p w14:paraId="34B1782D" w14:textId="2FAD5BDF" w:rsidR="00036931" w:rsidRDefault="00036931" w:rsidP="001C4E4C">
      <w:pPr>
        <w:pStyle w:val="Bibentry"/>
      </w:pPr>
      <w:r>
        <w:t>[5] “Mel-frequency Cepstral Coefficients (MFCC) for Speech Recognition.” GeeksforGeeks.</w:t>
      </w:r>
      <w:r w:rsidR="00450520">
        <w:t xml:space="preserve"> </w:t>
      </w:r>
      <w:r w:rsidR="00450520" w:rsidRPr="00450520">
        <w:t>https://www.geeksforgeeks.org/mel-frequency-cepstral-coefficients-mfcc-for-speech-recognition/ (accessed May 6, 2025)</w:t>
      </w:r>
    </w:p>
    <w:p w14:paraId="3449592A" w14:textId="518E9EAD" w:rsidR="00E35B7C" w:rsidRPr="00E35B7C" w:rsidRDefault="00E35B7C" w:rsidP="00B90E3D">
      <w:pPr>
        <w:pStyle w:val="Bibentry"/>
      </w:pPr>
      <w:r>
        <w:t xml:space="preserve">[6] </w:t>
      </w:r>
      <w:r>
        <w:tab/>
      </w:r>
      <w:r w:rsidR="009F1FE4">
        <w:t>“</w:t>
      </w:r>
      <w:r w:rsidR="00837F9C">
        <w:t xml:space="preserve">Emotional </w:t>
      </w:r>
      <w:r w:rsidR="009F1FE4">
        <w:t>prosody.” Wikipedia</w:t>
      </w:r>
      <w:r w:rsidR="000E14B9">
        <w:t xml:space="preserve">: The Free Encyclopedia. </w:t>
      </w:r>
      <w:r w:rsidR="000E14B9" w:rsidRPr="000E14B9">
        <w:t>https://en.wikipedia.org/wiki/Emotional_prosody</w:t>
      </w:r>
      <w:r w:rsidR="000E14B9">
        <w:t xml:space="preserve"> (accessed March 31, 2025)</w:t>
      </w:r>
    </w:p>
    <w:p w14:paraId="4E0D6664" w14:textId="77777777" w:rsidR="001C4E4C" w:rsidRPr="00781A7E" w:rsidRDefault="001C4E4C" w:rsidP="00881317">
      <w:pPr>
        <w:pStyle w:val="Para"/>
        <w:spacing w:before="240" w:after="240"/>
        <w:ind w:firstLine="0"/>
        <w:jc w:val="both"/>
        <w:rPr>
          <w:lang w:eastAsia="it-IT"/>
          <w14:ligatures w14:val="standard"/>
        </w:rPr>
      </w:pPr>
    </w:p>
    <w:p w14:paraId="7C09C6AC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1E17B4FD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0E87152C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6F43E27E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1A54EDBE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47315024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49DC3ECF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1625ADA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554413E4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2FBC0299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  <w:bookmarkStart w:id="0" w:name="intm"/>
      <w:bookmarkEnd w:id="0"/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5210F" w14:textId="77777777" w:rsidR="00FF203C" w:rsidRDefault="00FF203C">
      <w:r>
        <w:separator/>
      </w:r>
    </w:p>
  </w:endnote>
  <w:endnote w:type="continuationSeparator" w:id="0">
    <w:p w14:paraId="2CB83138" w14:textId="77777777" w:rsidR="00FF203C" w:rsidRDefault="00FF203C">
      <w:r>
        <w:continuationSeparator/>
      </w:r>
    </w:p>
  </w:endnote>
  <w:endnote w:type="continuationNotice" w:id="1">
    <w:p w14:paraId="3C8F2C81" w14:textId="77777777" w:rsidR="00FF203C" w:rsidRDefault="00FF20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930FD" w14:textId="77777777" w:rsidR="00586A35" w:rsidRPr="00586A35" w:rsidRDefault="00586A35" w:rsidP="00586A35">
    <w:pPr>
      <w:pStyle w:val="Footer"/>
      <w:rPr>
        <w:rStyle w:val="PageNumber"/>
        <w:rFonts w:ascii="Linux Biolinum" w:hAnsi="Linux Biolinum" w:cs="Linux Biolinum"/>
      </w:rPr>
    </w:pPr>
  </w:p>
  <w:p w14:paraId="23890406" w14:textId="77777777" w:rsidR="00586A35" w:rsidRPr="00586A35" w:rsidRDefault="00586A35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7245" w14:textId="77777777" w:rsidR="002B01E4" w:rsidRPr="00586A35" w:rsidRDefault="002B01E4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0011EA" w14:textId="77777777" w:rsidR="00FF203C" w:rsidRDefault="00FF203C">
      <w:r>
        <w:separator/>
      </w:r>
    </w:p>
  </w:footnote>
  <w:footnote w:type="continuationSeparator" w:id="0">
    <w:p w14:paraId="6EDCA41C" w14:textId="77777777" w:rsidR="00FF203C" w:rsidRDefault="00FF203C">
      <w:r>
        <w:continuationSeparator/>
      </w:r>
    </w:p>
  </w:footnote>
  <w:footnote w:type="continuationNotice" w:id="1">
    <w:p w14:paraId="45F83202" w14:textId="77777777" w:rsidR="00FF203C" w:rsidRDefault="00FF20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86A35" w:rsidRPr="00586A35" w14:paraId="41978445" w14:textId="77777777" w:rsidTr="00D33984">
      <w:trPr>
        <w:trHeight w:val="90"/>
      </w:trPr>
      <w:tc>
        <w:tcPr>
          <w:tcW w:w="2500" w:type="pct"/>
          <w:vAlign w:val="center"/>
        </w:tcPr>
        <w:p w14:paraId="16FA4854" w14:textId="63955260" w:rsidR="00586A35" w:rsidRPr="00586A35" w:rsidRDefault="00586A35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1AB58AB8" w14:textId="1E6B41BC" w:rsidR="00586A35" w:rsidRPr="00586A35" w:rsidRDefault="00D33984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\</w:t>
          </w:r>
        </w:p>
      </w:tc>
    </w:tr>
  </w:tbl>
  <w:p w14:paraId="6CBA1338" w14:textId="77777777" w:rsidR="002B01E4" w:rsidRPr="00586A35" w:rsidRDefault="002B01E4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4C86A54"/>
    <w:multiLevelType w:val="hybridMultilevel"/>
    <w:tmpl w:val="C6509772"/>
    <w:lvl w:ilvl="0" w:tplc="3DE294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7" w15:restartNumberingAfterBreak="0">
    <w:nsid w:val="36B4572C"/>
    <w:multiLevelType w:val="hybridMultilevel"/>
    <w:tmpl w:val="EBE2D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1" w15:restartNumberingAfterBreak="0">
    <w:nsid w:val="450F0762"/>
    <w:multiLevelType w:val="hybridMultilevel"/>
    <w:tmpl w:val="F1BAF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D32F2"/>
    <w:multiLevelType w:val="hybridMultilevel"/>
    <w:tmpl w:val="82BCE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7762F03"/>
    <w:multiLevelType w:val="hybridMultilevel"/>
    <w:tmpl w:val="535EB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10B28"/>
    <w:multiLevelType w:val="hybridMultilevel"/>
    <w:tmpl w:val="AC328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7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8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12D4DC5"/>
    <w:multiLevelType w:val="hybridMultilevel"/>
    <w:tmpl w:val="C13A82DE"/>
    <w:lvl w:ilvl="0" w:tplc="0C08F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2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FF610C1"/>
    <w:multiLevelType w:val="hybridMultilevel"/>
    <w:tmpl w:val="FF26E692"/>
    <w:lvl w:ilvl="0" w:tplc="63461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6A61D2E"/>
    <w:multiLevelType w:val="hybridMultilevel"/>
    <w:tmpl w:val="13085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7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268962">
    <w:abstractNumId w:val="36"/>
  </w:num>
  <w:num w:numId="2" w16cid:durableId="2034139074">
    <w:abstractNumId w:val="15"/>
  </w:num>
  <w:num w:numId="3" w16cid:durableId="1794906784">
    <w:abstractNumId w:val="10"/>
  </w:num>
  <w:num w:numId="4" w16cid:durableId="339939937">
    <w:abstractNumId w:val="33"/>
  </w:num>
  <w:num w:numId="5" w16cid:durableId="549919217">
    <w:abstractNumId w:val="23"/>
  </w:num>
  <w:num w:numId="6" w16cid:durableId="901528618">
    <w:abstractNumId w:val="16"/>
  </w:num>
  <w:num w:numId="7" w16cid:durableId="358627616">
    <w:abstractNumId w:val="31"/>
  </w:num>
  <w:num w:numId="8" w16cid:durableId="1780567682">
    <w:abstractNumId w:val="27"/>
  </w:num>
  <w:num w:numId="9" w16cid:durableId="296883565">
    <w:abstractNumId w:val="30"/>
  </w:num>
  <w:num w:numId="10" w16cid:durableId="595290257">
    <w:abstractNumId w:val="9"/>
  </w:num>
  <w:num w:numId="11" w16cid:durableId="332999812">
    <w:abstractNumId w:val="7"/>
  </w:num>
  <w:num w:numId="12" w16cid:durableId="1210335342">
    <w:abstractNumId w:val="6"/>
  </w:num>
  <w:num w:numId="13" w16cid:durableId="126897760">
    <w:abstractNumId w:val="5"/>
  </w:num>
  <w:num w:numId="14" w16cid:durableId="1745102441">
    <w:abstractNumId w:val="4"/>
  </w:num>
  <w:num w:numId="15" w16cid:durableId="2119253900">
    <w:abstractNumId w:val="8"/>
  </w:num>
  <w:num w:numId="16" w16cid:durableId="1470244236">
    <w:abstractNumId w:val="3"/>
  </w:num>
  <w:num w:numId="17" w16cid:durableId="1234201424">
    <w:abstractNumId w:val="2"/>
  </w:num>
  <w:num w:numId="18" w16cid:durableId="2111972605">
    <w:abstractNumId w:val="1"/>
  </w:num>
  <w:num w:numId="19" w16cid:durableId="322897407">
    <w:abstractNumId w:val="0"/>
  </w:num>
  <w:num w:numId="20" w16cid:durableId="1912886962">
    <w:abstractNumId w:val="26"/>
  </w:num>
  <w:num w:numId="21" w16cid:durableId="1010568950">
    <w:abstractNumId w:val="29"/>
  </w:num>
  <w:num w:numId="22" w16cid:durableId="1217815114">
    <w:abstractNumId w:val="37"/>
  </w:num>
  <w:num w:numId="23" w16cid:durableId="1062755321">
    <w:abstractNumId w:val="14"/>
  </w:num>
  <w:num w:numId="24" w16cid:durableId="407263452">
    <w:abstractNumId w:val="32"/>
  </w:num>
  <w:num w:numId="25" w16cid:durableId="1969772150">
    <w:abstractNumId w:val="28"/>
  </w:num>
  <w:num w:numId="26" w16cid:durableId="388462354">
    <w:abstractNumId w:val="18"/>
  </w:num>
  <w:num w:numId="27" w16cid:durableId="212272567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51318157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81552342">
    <w:abstractNumId w:val="19"/>
  </w:num>
  <w:num w:numId="30" w16cid:durableId="580412407">
    <w:abstractNumId w:val="13"/>
  </w:num>
  <w:num w:numId="31" w16cid:durableId="2053965793">
    <w:abstractNumId w:val="12"/>
  </w:num>
  <w:num w:numId="32" w16cid:durableId="286012652">
    <w:abstractNumId w:val="21"/>
  </w:num>
  <w:num w:numId="33" w16cid:durableId="240874621">
    <w:abstractNumId w:val="34"/>
  </w:num>
  <w:num w:numId="34" w16cid:durableId="1507357013">
    <w:abstractNumId w:val="35"/>
  </w:num>
  <w:num w:numId="35" w16cid:durableId="1512334427">
    <w:abstractNumId w:val="25"/>
  </w:num>
  <w:num w:numId="36" w16cid:durableId="1735201839">
    <w:abstractNumId w:val="17"/>
  </w:num>
  <w:num w:numId="37" w16cid:durableId="1358119190">
    <w:abstractNumId w:val="24"/>
  </w:num>
  <w:num w:numId="38" w16cid:durableId="143664151">
    <w:abstractNumId w:val="22"/>
  </w:num>
  <w:num w:numId="39" w16cid:durableId="1157307650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IN" w:vendorID="64" w:dllVersion="4096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2C"/>
    <w:rsid w:val="000019C1"/>
    <w:rsid w:val="0000598B"/>
    <w:rsid w:val="00022018"/>
    <w:rsid w:val="0003247C"/>
    <w:rsid w:val="0003252C"/>
    <w:rsid w:val="000354B1"/>
    <w:rsid w:val="00035CED"/>
    <w:rsid w:val="00035FAD"/>
    <w:rsid w:val="00036931"/>
    <w:rsid w:val="00041330"/>
    <w:rsid w:val="00043020"/>
    <w:rsid w:val="00044F33"/>
    <w:rsid w:val="00045252"/>
    <w:rsid w:val="00047398"/>
    <w:rsid w:val="00050238"/>
    <w:rsid w:val="00050DE8"/>
    <w:rsid w:val="00050EEF"/>
    <w:rsid w:val="00052A1A"/>
    <w:rsid w:val="00052C34"/>
    <w:rsid w:val="00052CD8"/>
    <w:rsid w:val="00056777"/>
    <w:rsid w:val="00062D29"/>
    <w:rsid w:val="000664A2"/>
    <w:rsid w:val="000713CD"/>
    <w:rsid w:val="00072E69"/>
    <w:rsid w:val="0007392C"/>
    <w:rsid w:val="000739F9"/>
    <w:rsid w:val="00077680"/>
    <w:rsid w:val="00080E27"/>
    <w:rsid w:val="000819C0"/>
    <w:rsid w:val="00083A17"/>
    <w:rsid w:val="0008431E"/>
    <w:rsid w:val="00085334"/>
    <w:rsid w:val="00091C6C"/>
    <w:rsid w:val="00097585"/>
    <w:rsid w:val="000A6339"/>
    <w:rsid w:val="000C050B"/>
    <w:rsid w:val="000C2F6A"/>
    <w:rsid w:val="000D5E77"/>
    <w:rsid w:val="000E118B"/>
    <w:rsid w:val="000E14B9"/>
    <w:rsid w:val="000E1937"/>
    <w:rsid w:val="000E278E"/>
    <w:rsid w:val="000E2EB2"/>
    <w:rsid w:val="000E64FC"/>
    <w:rsid w:val="000E7A87"/>
    <w:rsid w:val="000F3FDB"/>
    <w:rsid w:val="000F6090"/>
    <w:rsid w:val="00101FD0"/>
    <w:rsid w:val="00102914"/>
    <w:rsid w:val="001041A3"/>
    <w:rsid w:val="001049EA"/>
    <w:rsid w:val="0010534D"/>
    <w:rsid w:val="00112797"/>
    <w:rsid w:val="00125AC6"/>
    <w:rsid w:val="00127D30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464C8"/>
    <w:rsid w:val="00152510"/>
    <w:rsid w:val="00154621"/>
    <w:rsid w:val="00155DA9"/>
    <w:rsid w:val="001566AE"/>
    <w:rsid w:val="00160746"/>
    <w:rsid w:val="00161DD7"/>
    <w:rsid w:val="00164432"/>
    <w:rsid w:val="001714D1"/>
    <w:rsid w:val="001751F7"/>
    <w:rsid w:val="001837F1"/>
    <w:rsid w:val="00193445"/>
    <w:rsid w:val="0019523E"/>
    <w:rsid w:val="001961CD"/>
    <w:rsid w:val="001A06AF"/>
    <w:rsid w:val="001A43B1"/>
    <w:rsid w:val="001A71BB"/>
    <w:rsid w:val="001B29D6"/>
    <w:rsid w:val="001B3A63"/>
    <w:rsid w:val="001C4E4C"/>
    <w:rsid w:val="001D5887"/>
    <w:rsid w:val="001E0F44"/>
    <w:rsid w:val="001E2720"/>
    <w:rsid w:val="001E71D7"/>
    <w:rsid w:val="001F2E19"/>
    <w:rsid w:val="001F6D1E"/>
    <w:rsid w:val="0020294A"/>
    <w:rsid w:val="002031A9"/>
    <w:rsid w:val="00203BFF"/>
    <w:rsid w:val="0020402E"/>
    <w:rsid w:val="002048D3"/>
    <w:rsid w:val="00205641"/>
    <w:rsid w:val="00210CEC"/>
    <w:rsid w:val="00211B48"/>
    <w:rsid w:val="002233F8"/>
    <w:rsid w:val="0022668A"/>
    <w:rsid w:val="0022687F"/>
    <w:rsid w:val="002418AA"/>
    <w:rsid w:val="00242A81"/>
    <w:rsid w:val="00245119"/>
    <w:rsid w:val="00250FEF"/>
    <w:rsid w:val="00252596"/>
    <w:rsid w:val="0025688D"/>
    <w:rsid w:val="00261D89"/>
    <w:rsid w:val="00262D41"/>
    <w:rsid w:val="00264B6B"/>
    <w:rsid w:val="00270347"/>
    <w:rsid w:val="0027195D"/>
    <w:rsid w:val="002738DA"/>
    <w:rsid w:val="00277B59"/>
    <w:rsid w:val="00282789"/>
    <w:rsid w:val="00287CBE"/>
    <w:rsid w:val="00290DF5"/>
    <w:rsid w:val="00292645"/>
    <w:rsid w:val="0029583F"/>
    <w:rsid w:val="002A517A"/>
    <w:rsid w:val="002A710D"/>
    <w:rsid w:val="002B01E4"/>
    <w:rsid w:val="002B1F59"/>
    <w:rsid w:val="002B460E"/>
    <w:rsid w:val="002D1884"/>
    <w:rsid w:val="002D26C4"/>
    <w:rsid w:val="002D415A"/>
    <w:rsid w:val="002E0147"/>
    <w:rsid w:val="002F069E"/>
    <w:rsid w:val="002F2289"/>
    <w:rsid w:val="002F2EB2"/>
    <w:rsid w:val="002F4425"/>
    <w:rsid w:val="003011A0"/>
    <w:rsid w:val="00301545"/>
    <w:rsid w:val="00303FAD"/>
    <w:rsid w:val="003057B1"/>
    <w:rsid w:val="00307501"/>
    <w:rsid w:val="00317850"/>
    <w:rsid w:val="00321DDC"/>
    <w:rsid w:val="00325E89"/>
    <w:rsid w:val="003260DC"/>
    <w:rsid w:val="00326E42"/>
    <w:rsid w:val="0032775A"/>
    <w:rsid w:val="0033342D"/>
    <w:rsid w:val="003342CD"/>
    <w:rsid w:val="0033487D"/>
    <w:rsid w:val="00335065"/>
    <w:rsid w:val="00336D12"/>
    <w:rsid w:val="0034130B"/>
    <w:rsid w:val="0034235E"/>
    <w:rsid w:val="003427D9"/>
    <w:rsid w:val="00352718"/>
    <w:rsid w:val="00353F52"/>
    <w:rsid w:val="00356296"/>
    <w:rsid w:val="00357671"/>
    <w:rsid w:val="00373175"/>
    <w:rsid w:val="0037572A"/>
    <w:rsid w:val="00376CCC"/>
    <w:rsid w:val="0038080D"/>
    <w:rsid w:val="003865BE"/>
    <w:rsid w:val="00390853"/>
    <w:rsid w:val="00392395"/>
    <w:rsid w:val="003936B1"/>
    <w:rsid w:val="0039406F"/>
    <w:rsid w:val="003944CF"/>
    <w:rsid w:val="003948DD"/>
    <w:rsid w:val="00395338"/>
    <w:rsid w:val="003A1ABD"/>
    <w:rsid w:val="003A435D"/>
    <w:rsid w:val="003A7AAC"/>
    <w:rsid w:val="003B1086"/>
    <w:rsid w:val="003B1CA3"/>
    <w:rsid w:val="003B44F3"/>
    <w:rsid w:val="003C3338"/>
    <w:rsid w:val="003C395F"/>
    <w:rsid w:val="003D0DD2"/>
    <w:rsid w:val="003D4DB6"/>
    <w:rsid w:val="003D544B"/>
    <w:rsid w:val="003D7001"/>
    <w:rsid w:val="003D7F1A"/>
    <w:rsid w:val="003E16AE"/>
    <w:rsid w:val="003E6247"/>
    <w:rsid w:val="003F4297"/>
    <w:rsid w:val="003F556A"/>
    <w:rsid w:val="003F5DAE"/>
    <w:rsid w:val="003F5F3D"/>
    <w:rsid w:val="003F7CA2"/>
    <w:rsid w:val="004039C7"/>
    <w:rsid w:val="004128C1"/>
    <w:rsid w:val="004128EE"/>
    <w:rsid w:val="004149E9"/>
    <w:rsid w:val="00416C87"/>
    <w:rsid w:val="0042173D"/>
    <w:rsid w:val="00427C7D"/>
    <w:rsid w:val="00431CB0"/>
    <w:rsid w:val="00440D6D"/>
    <w:rsid w:val="00442FDB"/>
    <w:rsid w:val="0044536F"/>
    <w:rsid w:val="00450520"/>
    <w:rsid w:val="0046042C"/>
    <w:rsid w:val="00471C8A"/>
    <w:rsid w:val="00472F04"/>
    <w:rsid w:val="0048106F"/>
    <w:rsid w:val="0048126B"/>
    <w:rsid w:val="004825CE"/>
    <w:rsid w:val="004836A6"/>
    <w:rsid w:val="00492EF4"/>
    <w:rsid w:val="004947C9"/>
    <w:rsid w:val="004950EA"/>
    <w:rsid w:val="00495781"/>
    <w:rsid w:val="00497365"/>
    <w:rsid w:val="00497A28"/>
    <w:rsid w:val="004A1A3C"/>
    <w:rsid w:val="004A687D"/>
    <w:rsid w:val="004A7556"/>
    <w:rsid w:val="004B0BF6"/>
    <w:rsid w:val="004B0C99"/>
    <w:rsid w:val="004B2C9D"/>
    <w:rsid w:val="004B6D4F"/>
    <w:rsid w:val="004C1EDF"/>
    <w:rsid w:val="004C49F3"/>
    <w:rsid w:val="004C6B2D"/>
    <w:rsid w:val="004C6C55"/>
    <w:rsid w:val="004E616B"/>
    <w:rsid w:val="004F428F"/>
    <w:rsid w:val="0050103C"/>
    <w:rsid w:val="005041C6"/>
    <w:rsid w:val="00504C8B"/>
    <w:rsid w:val="00506EF6"/>
    <w:rsid w:val="00507CB9"/>
    <w:rsid w:val="00512777"/>
    <w:rsid w:val="0051292C"/>
    <w:rsid w:val="005153AC"/>
    <w:rsid w:val="005160AB"/>
    <w:rsid w:val="0052197F"/>
    <w:rsid w:val="00523CD9"/>
    <w:rsid w:val="005257C0"/>
    <w:rsid w:val="00525DFB"/>
    <w:rsid w:val="00540C55"/>
    <w:rsid w:val="00551881"/>
    <w:rsid w:val="005528F6"/>
    <w:rsid w:val="005537C1"/>
    <w:rsid w:val="00557CA1"/>
    <w:rsid w:val="00560B2C"/>
    <w:rsid w:val="00572354"/>
    <w:rsid w:val="00573316"/>
    <w:rsid w:val="005738E6"/>
    <w:rsid w:val="005753CE"/>
    <w:rsid w:val="0058578F"/>
    <w:rsid w:val="00586A35"/>
    <w:rsid w:val="00590335"/>
    <w:rsid w:val="005927BE"/>
    <w:rsid w:val="005927C9"/>
    <w:rsid w:val="00596082"/>
    <w:rsid w:val="00596F2A"/>
    <w:rsid w:val="005A2136"/>
    <w:rsid w:val="005A3DC1"/>
    <w:rsid w:val="005A7330"/>
    <w:rsid w:val="005B2ED3"/>
    <w:rsid w:val="005B493F"/>
    <w:rsid w:val="005B55E8"/>
    <w:rsid w:val="005B76DC"/>
    <w:rsid w:val="005C0062"/>
    <w:rsid w:val="005C33A1"/>
    <w:rsid w:val="005C3D72"/>
    <w:rsid w:val="005C5E36"/>
    <w:rsid w:val="005D0695"/>
    <w:rsid w:val="005D0CCE"/>
    <w:rsid w:val="005D64F6"/>
    <w:rsid w:val="005D65B5"/>
    <w:rsid w:val="005D7E6E"/>
    <w:rsid w:val="005D7F4C"/>
    <w:rsid w:val="005E189F"/>
    <w:rsid w:val="005E22A3"/>
    <w:rsid w:val="005E2D8D"/>
    <w:rsid w:val="005E6965"/>
    <w:rsid w:val="005E7EFD"/>
    <w:rsid w:val="005F30FF"/>
    <w:rsid w:val="005F4E8B"/>
    <w:rsid w:val="00607A60"/>
    <w:rsid w:val="0061273A"/>
    <w:rsid w:val="00612C56"/>
    <w:rsid w:val="00612E4E"/>
    <w:rsid w:val="0062638C"/>
    <w:rsid w:val="00627074"/>
    <w:rsid w:val="006317A6"/>
    <w:rsid w:val="0063608B"/>
    <w:rsid w:val="00641B7E"/>
    <w:rsid w:val="00642E9E"/>
    <w:rsid w:val="006442B9"/>
    <w:rsid w:val="00644AC8"/>
    <w:rsid w:val="00645C30"/>
    <w:rsid w:val="00647683"/>
    <w:rsid w:val="00650463"/>
    <w:rsid w:val="006514CD"/>
    <w:rsid w:val="0065275A"/>
    <w:rsid w:val="00653F98"/>
    <w:rsid w:val="00654D92"/>
    <w:rsid w:val="00657027"/>
    <w:rsid w:val="00660A05"/>
    <w:rsid w:val="00662783"/>
    <w:rsid w:val="00670649"/>
    <w:rsid w:val="00670B88"/>
    <w:rsid w:val="00673206"/>
    <w:rsid w:val="00675128"/>
    <w:rsid w:val="0068280A"/>
    <w:rsid w:val="00682B49"/>
    <w:rsid w:val="0069472B"/>
    <w:rsid w:val="00694749"/>
    <w:rsid w:val="006978B2"/>
    <w:rsid w:val="006A046E"/>
    <w:rsid w:val="006A2097"/>
    <w:rsid w:val="006A22F6"/>
    <w:rsid w:val="006A29E8"/>
    <w:rsid w:val="006B4623"/>
    <w:rsid w:val="006C053F"/>
    <w:rsid w:val="006C2143"/>
    <w:rsid w:val="006C4BE3"/>
    <w:rsid w:val="006C7A8E"/>
    <w:rsid w:val="006D0E9B"/>
    <w:rsid w:val="006D2239"/>
    <w:rsid w:val="006E0D12"/>
    <w:rsid w:val="006E2156"/>
    <w:rsid w:val="006E4407"/>
    <w:rsid w:val="006E7653"/>
    <w:rsid w:val="006F050A"/>
    <w:rsid w:val="006F1681"/>
    <w:rsid w:val="00701FA6"/>
    <w:rsid w:val="0070306F"/>
    <w:rsid w:val="0070473B"/>
    <w:rsid w:val="0070531E"/>
    <w:rsid w:val="00705E38"/>
    <w:rsid w:val="00711C7D"/>
    <w:rsid w:val="00717546"/>
    <w:rsid w:val="00717BF7"/>
    <w:rsid w:val="00717FB2"/>
    <w:rsid w:val="007249CB"/>
    <w:rsid w:val="007255B4"/>
    <w:rsid w:val="00727914"/>
    <w:rsid w:val="00727EBD"/>
    <w:rsid w:val="00732243"/>
    <w:rsid w:val="00732D22"/>
    <w:rsid w:val="00743328"/>
    <w:rsid w:val="007451FF"/>
    <w:rsid w:val="00745373"/>
    <w:rsid w:val="00747E69"/>
    <w:rsid w:val="00751EC1"/>
    <w:rsid w:val="00752225"/>
    <w:rsid w:val="00753235"/>
    <w:rsid w:val="00753548"/>
    <w:rsid w:val="00757AC2"/>
    <w:rsid w:val="00762635"/>
    <w:rsid w:val="00764059"/>
    <w:rsid w:val="007647B0"/>
    <w:rsid w:val="007651D7"/>
    <w:rsid w:val="00765265"/>
    <w:rsid w:val="00765DAD"/>
    <w:rsid w:val="0077049F"/>
    <w:rsid w:val="0077365C"/>
    <w:rsid w:val="00774AD2"/>
    <w:rsid w:val="00775CA0"/>
    <w:rsid w:val="007800CE"/>
    <w:rsid w:val="00780227"/>
    <w:rsid w:val="00781A7E"/>
    <w:rsid w:val="00792BB4"/>
    <w:rsid w:val="00793451"/>
    <w:rsid w:val="00793808"/>
    <w:rsid w:val="0079682F"/>
    <w:rsid w:val="00797D60"/>
    <w:rsid w:val="007A167E"/>
    <w:rsid w:val="007A2C86"/>
    <w:rsid w:val="007A3446"/>
    <w:rsid w:val="007A3F4E"/>
    <w:rsid w:val="007A481F"/>
    <w:rsid w:val="007A502C"/>
    <w:rsid w:val="007A579F"/>
    <w:rsid w:val="007B0DBE"/>
    <w:rsid w:val="007B2DE9"/>
    <w:rsid w:val="007C57E7"/>
    <w:rsid w:val="007C5944"/>
    <w:rsid w:val="007D02DE"/>
    <w:rsid w:val="007D05A7"/>
    <w:rsid w:val="007D3C28"/>
    <w:rsid w:val="007D571D"/>
    <w:rsid w:val="007D7AC2"/>
    <w:rsid w:val="007E03D2"/>
    <w:rsid w:val="007E0B4F"/>
    <w:rsid w:val="007E3485"/>
    <w:rsid w:val="007E7648"/>
    <w:rsid w:val="007F1BF4"/>
    <w:rsid w:val="007F2D1D"/>
    <w:rsid w:val="00802E06"/>
    <w:rsid w:val="008051C3"/>
    <w:rsid w:val="00805CCF"/>
    <w:rsid w:val="008069DD"/>
    <w:rsid w:val="00810CE2"/>
    <w:rsid w:val="008150D4"/>
    <w:rsid w:val="008160B2"/>
    <w:rsid w:val="008161F4"/>
    <w:rsid w:val="00820FFE"/>
    <w:rsid w:val="00821B18"/>
    <w:rsid w:val="00824131"/>
    <w:rsid w:val="00826264"/>
    <w:rsid w:val="008313F7"/>
    <w:rsid w:val="008345CD"/>
    <w:rsid w:val="00834F4E"/>
    <w:rsid w:val="00836188"/>
    <w:rsid w:val="0083735E"/>
    <w:rsid w:val="00837CBF"/>
    <w:rsid w:val="00837F9C"/>
    <w:rsid w:val="00841FD4"/>
    <w:rsid w:val="00843705"/>
    <w:rsid w:val="008444AE"/>
    <w:rsid w:val="00847A31"/>
    <w:rsid w:val="00850D0C"/>
    <w:rsid w:val="00852DE9"/>
    <w:rsid w:val="0085553A"/>
    <w:rsid w:val="00857D09"/>
    <w:rsid w:val="008649D6"/>
    <w:rsid w:val="00864B8F"/>
    <w:rsid w:val="00866C3F"/>
    <w:rsid w:val="00871E83"/>
    <w:rsid w:val="008753DA"/>
    <w:rsid w:val="00877A2B"/>
    <w:rsid w:val="00881317"/>
    <w:rsid w:val="0089066F"/>
    <w:rsid w:val="00891A1D"/>
    <w:rsid w:val="008949E1"/>
    <w:rsid w:val="00894C66"/>
    <w:rsid w:val="00897F91"/>
    <w:rsid w:val="008A4CA8"/>
    <w:rsid w:val="008A665A"/>
    <w:rsid w:val="008B1EFD"/>
    <w:rsid w:val="008B710D"/>
    <w:rsid w:val="008C2ED4"/>
    <w:rsid w:val="008C3BCA"/>
    <w:rsid w:val="008C5448"/>
    <w:rsid w:val="008C6E83"/>
    <w:rsid w:val="008C72C9"/>
    <w:rsid w:val="008D2F6A"/>
    <w:rsid w:val="008D4A83"/>
    <w:rsid w:val="008D5BFD"/>
    <w:rsid w:val="008D695A"/>
    <w:rsid w:val="008E0E91"/>
    <w:rsid w:val="008E501E"/>
    <w:rsid w:val="008F099F"/>
    <w:rsid w:val="008F3C3C"/>
    <w:rsid w:val="008F57A6"/>
    <w:rsid w:val="008F6434"/>
    <w:rsid w:val="008F6FB8"/>
    <w:rsid w:val="0090061B"/>
    <w:rsid w:val="009010B7"/>
    <w:rsid w:val="00901B72"/>
    <w:rsid w:val="0090219F"/>
    <w:rsid w:val="009073E1"/>
    <w:rsid w:val="0091647A"/>
    <w:rsid w:val="0091760D"/>
    <w:rsid w:val="0092004C"/>
    <w:rsid w:val="0092209C"/>
    <w:rsid w:val="00922D48"/>
    <w:rsid w:val="009268B7"/>
    <w:rsid w:val="00926E45"/>
    <w:rsid w:val="00931F2B"/>
    <w:rsid w:val="00932662"/>
    <w:rsid w:val="00933260"/>
    <w:rsid w:val="009339C2"/>
    <w:rsid w:val="00934FE1"/>
    <w:rsid w:val="009353FC"/>
    <w:rsid w:val="00936367"/>
    <w:rsid w:val="00936F8D"/>
    <w:rsid w:val="00937A48"/>
    <w:rsid w:val="009403CD"/>
    <w:rsid w:val="009427D9"/>
    <w:rsid w:val="0095054A"/>
    <w:rsid w:val="0095071A"/>
    <w:rsid w:val="00951635"/>
    <w:rsid w:val="00955704"/>
    <w:rsid w:val="00962503"/>
    <w:rsid w:val="00966299"/>
    <w:rsid w:val="009668DE"/>
    <w:rsid w:val="00971C3B"/>
    <w:rsid w:val="00976413"/>
    <w:rsid w:val="00982C4C"/>
    <w:rsid w:val="009834E7"/>
    <w:rsid w:val="00983A0B"/>
    <w:rsid w:val="00986039"/>
    <w:rsid w:val="00986106"/>
    <w:rsid w:val="009923C7"/>
    <w:rsid w:val="009951CF"/>
    <w:rsid w:val="009978A7"/>
    <w:rsid w:val="009A2625"/>
    <w:rsid w:val="009B00DC"/>
    <w:rsid w:val="009B52EE"/>
    <w:rsid w:val="009B7559"/>
    <w:rsid w:val="009B7934"/>
    <w:rsid w:val="009D3C3B"/>
    <w:rsid w:val="009D46EA"/>
    <w:rsid w:val="009E56C5"/>
    <w:rsid w:val="009F1526"/>
    <w:rsid w:val="009F1FE4"/>
    <w:rsid w:val="009F2833"/>
    <w:rsid w:val="009F4219"/>
    <w:rsid w:val="009F5BB5"/>
    <w:rsid w:val="00A012F5"/>
    <w:rsid w:val="00A07546"/>
    <w:rsid w:val="00A12291"/>
    <w:rsid w:val="00A15152"/>
    <w:rsid w:val="00A155F9"/>
    <w:rsid w:val="00A164B7"/>
    <w:rsid w:val="00A21DEF"/>
    <w:rsid w:val="00A319FD"/>
    <w:rsid w:val="00A40B11"/>
    <w:rsid w:val="00A462C6"/>
    <w:rsid w:val="00A54044"/>
    <w:rsid w:val="00A55023"/>
    <w:rsid w:val="00A629EF"/>
    <w:rsid w:val="00A668B4"/>
    <w:rsid w:val="00A72315"/>
    <w:rsid w:val="00A739CB"/>
    <w:rsid w:val="00A73E64"/>
    <w:rsid w:val="00A74DCF"/>
    <w:rsid w:val="00A75047"/>
    <w:rsid w:val="00A838E6"/>
    <w:rsid w:val="00A8507F"/>
    <w:rsid w:val="00A91E16"/>
    <w:rsid w:val="00A95518"/>
    <w:rsid w:val="00A965E0"/>
    <w:rsid w:val="00AA10C4"/>
    <w:rsid w:val="00AA154D"/>
    <w:rsid w:val="00AA57D8"/>
    <w:rsid w:val="00AA5BF1"/>
    <w:rsid w:val="00AA6ABB"/>
    <w:rsid w:val="00AA6E2B"/>
    <w:rsid w:val="00AA6F6B"/>
    <w:rsid w:val="00AB0733"/>
    <w:rsid w:val="00AB21AA"/>
    <w:rsid w:val="00AB2327"/>
    <w:rsid w:val="00AB51FD"/>
    <w:rsid w:val="00AB7C76"/>
    <w:rsid w:val="00AC4630"/>
    <w:rsid w:val="00AD0294"/>
    <w:rsid w:val="00AE1E64"/>
    <w:rsid w:val="00AE67D6"/>
    <w:rsid w:val="00AF0169"/>
    <w:rsid w:val="00AF0722"/>
    <w:rsid w:val="00AF77C1"/>
    <w:rsid w:val="00AF7FB4"/>
    <w:rsid w:val="00B00E1D"/>
    <w:rsid w:val="00B05A51"/>
    <w:rsid w:val="00B06B9D"/>
    <w:rsid w:val="00B107A4"/>
    <w:rsid w:val="00B13E4F"/>
    <w:rsid w:val="00B14E51"/>
    <w:rsid w:val="00B15A21"/>
    <w:rsid w:val="00B1638F"/>
    <w:rsid w:val="00B163E6"/>
    <w:rsid w:val="00B23B55"/>
    <w:rsid w:val="00B25737"/>
    <w:rsid w:val="00B33269"/>
    <w:rsid w:val="00B350C9"/>
    <w:rsid w:val="00B3715C"/>
    <w:rsid w:val="00B4052C"/>
    <w:rsid w:val="00B41581"/>
    <w:rsid w:val="00B41CB4"/>
    <w:rsid w:val="00B42F8E"/>
    <w:rsid w:val="00B43D73"/>
    <w:rsid w:val="00B4618D"/>
    <w:rsid w:val="00B46551"/>
    <w:rsid w:val="00B47F5B"/>
    <w:rsid w:val="00B51DB5"/>
    <w:rsid w:val="00B52A5C"/>
    <w:rsid w:val="00B55F36"/>
    <w:rsid w:val="00B57EE5"/>
    <w:rsid w:val="00B61445"/>
    <w:rsid w:val="00B61DDD"/>
    <w:rsid w:val="00B64DD4"/>
    <w:rsid w:val="00B64F13"/>
    <w:rsid w:val="00B67231"/>
    <w:rsid w:val="00B73DEA"/>
    <w:rsid w:val="00B75605"/>
    <w:rsid w:val="00B855BC"/>
    <w:rsid w:val="00B90E3D"/>
    <w:rsid w:val="00B91486"/>
    <w:rsid w:val="00B96147"/>
    <w:rsid w:val="00B97309"/>
    <w:rsid w:val="00BA00DF"/>
    <w:rsid w:val="00BA5432"/>
    <w:rsid w:val="00BA7DD8"/>
    <w:rsid w:val="00BB2E89"/>
    <w:rsid w:val="00BB333E"/>
    <w:rsid w:val="00BB6CA3"/>
    <w:rsid w:val="00BC5BDA"/>
    <w:rsid w:val="00BC6742"/>
    <w:rsid w:val="00BD304D"/>
    <w:rsid w:val="00BD61E5"/>
    <w:rsid w:val="00BD793B"/>
    <w:rsid w:val="00BE7F58"/>
    <w:rsid w:val="00BF3D6B"/>
    <w:rsid w:val="00C03DCA"/>
    <w:rsid w:val="00C06212"/>
    <w:rsid w:val="00C100D0"/>
    <w:rsid w:val="00C1142C"/>
    <w:rsid w:val="00C125AD"/>
    <w:rsid w:val="00C14A17"/>
    <w:rsid w:val="00C14A4F"/>
    <w:rsid w:val="00C223F6"/>
    <w:rsid w:val="00C26544"/>
    <w:rsid w:val="00C32613"/>
    <w:rsid w:val="00C409DD"/>
    <w:rsid w:val="00C41AE1"/>
    <w:rsid w:val="00C4538D"/>
    <w:rsid w:val="00C461FF"/>
    <w:rsid w:val="00C46D8F"/>
    <w:rsid w:val="00C50274"/>
    <w:rsid w:val="00C5423E"/>
    <w:rsid w:val="00C549E0"/>
    <w:rsid w:val="00C56FA0"/>
    <w:rsid w:val="00C6609D"/>
    <w:rsid w:val="00C72FAB"/>
    <w:rsid w:val="00C759B8"/>
    <w:rsid w:val="00C822AF"/>
    <w:rsid w:val="00C90428"/>
    <w:rsid w:val="00C936F9"/>
    <w:rsid w:val="00C9472A"/>
    <w:rsid w:val="00C9574B"/>
    <w:rsid w:val="00C95C6E"/>
    <w:rsid w:val="00C96C07"/>
    <w:rsid w:val="00CA17C5"/>
    <w:rsid w:val="00CA4A5C"/>
    <w:rsid w:val="00CA613F"/>
    <w:rsid w:val="00CB26BD"/>
    <w:rsid w:val="00CB2D6B"/>
    <w:rsid w:val="00CB3E3F"/>
    <w:rsid w:val="00CB446F"/>
    <w:rsid w:val="00CB6709"/>
    <w:rsid w:val="00CB7643"/>
    <w:rsid w:val="00CC0E9E"/>
    <w:rsid w:val="00CC2FE0"/>
    <w:rsid w:val="00CD4663"/>
    <w:rsid w:val="00CD592D"/>
    <w:rsid w:val="00CE479C"/>
    <w:rsid w:val="00CE752A"/>
    <w:rsid w:val="00CF2B1E"/>
    <w:rsid w:val="00CF39D4"/>
    <w:rsid w:val="00D001BF"/>
    <w:rsid w:val="00D04103"/>
    <w:rsid w:val="00D05BEA"/>
    <w:rsid w:val="00D06BF3"/>
    <w:rsid w:val="00D1516D"/>
    <w:rsid w:val="00D17D7F"/>
    <w:rsid w:val="00D20A39"/>
    <w:rsid w:val="00D242B6"/>
    <w:rsid w:val="00D24AA4"/>
    <w:rsid w:val="00D27F37"/>
    <w:rsid w:val="00D31EBA"/>
    <w:rsid w:val="00D31FBA"/>
    <w:rsid w:val="00D320A2"/>
    <w:rsid w:val="00D33984"/>
    <w:rsid w:val="00D341FA"/>
    <w:rsid w:val="00D34435"/>
    <w:rsid w:val="00D46792"/>
    <w:rsid w:val="00D47BCC"/>
    <w:rsid w:val="00D658B3"/>
    <w:rsid w:val="00D70EDE"/>
    <w:rsid w:val="00D860D6"/>
    <w:rsid w:val="00D86590"/>
    <w:rsid w:val="00D9290D"/>
    <w:rsid w:val="00D960A0"/>
    <w:rsid w:val="00DA1543"/>
    <w:rsid w:val="00DA2D60"/>
    <w:rsid w:val="00DA6666"/>
    <w:rsid w:val="00DB143C"/>
    <w:rsid w:val="00DB7B14"/>
    <w:rsid w:val="00DC112E"/>
    <w:rsid w:val="00DC1C49"/>
    <w:rsid w:val="00DC3639"/>
    <w:rsid w:val="00DC4B20"/>
    <w:rsid w:val="00DC4FC9"/>
    <w:rsid w:val="00DC6492"/>
    <w:rsid w:val="00DC7E1F"/>
    <w:rsid w:val="00DD1B29"/>
    <w:rsid w:val="00DD476E"/>
    <w:rsid w:val="00DD5335"/>
    <w:rsid w:val="00DE20BD"/>
    <w:rsid w:val="00DE6C1C"/>
    <w:rsid w:val="00DE6C30"/>
    <w:rsid w:val="00DE78A2"/>
    <w:rsid w:val="00DF0E97"/>
    <w:rsid w:val="00DF5901"/>
    <w:rsid w:val="00DF61DE"/>
    <w:rsid w:val="00E016B0"/>
    <w:rsid w:val="00E04496"/>
    <w:rsid w:val="00E13CDC"/>
    <w:rsid w:val="00E17A1B"/>
    <w:rsid w:val="00E2212F"/>
    <w:rsid w:val="00E238F9"/>
    <w:rsid w:val="00E251D2"/>
    <w:rsid w:val="00E270D5"/>
    <w:rsid w:val="00E27659"/>
    <w:rsid w:val="00E320C3"/>
    <w:rsid w:val="00E35B7C"/>
    <w:rsid w:val="00E3699A"/>
    <w:rsid w:val="00E36BC9"/>
    <w:rsid w:val="00E43490"/>
    <w:rsid w:val="00E51B27"/>
    <w:rsid w:val="00E5337B"/>
    <w:rsid w:val="00E645B0"/>
    <w:rsid w:val="00E67A8B"/>
    <w:rsid w:val="00E71D5C"/>
    <w:rsid w:val="00E72F5C"/>
    <w:rsid w:val="00E73156"/>
    <w:rsid w:val="00E74E34"/>
    <w:rsid w:val="00E75F37"/>
    <w:rsid w:val="00E83192"/>
    <w:rsid w:val="00E834D5"/>
    <w:rsid w:val="00E84DC8"/>
    <w:rsid w:val="00E87E12"/>
    <w:rsid w:val="00E9111E"/>
    <w:rsid w:val="00E924EA"/>
    <w:rsid w:val="00E943FF"/>
    <w:rsid w:val="00E96D40"/>
    <w:rsid w:val="00EA18AE"/>
    <w:rsid w:val="00EA33FF"/>
    <w:rsid w:val="00EA46AE"/>
    <w:rsid w:val="00EA6C79"/>
    <w:rsid w:val="00EB0977"/>
    <w:rsid w:val="00EB13C5"/>
    <w:rsid w:val="00EB2E12"/>
    <w:rsid w:val="00EB3F3D"/>
    <w:rsid w:val="00EB3F7D"/>
    <w:rsid w:val="00EB49FA"/>
    <w:rsid w:val="00EB5854"/>
    <w:rsid w:val="00EC1868"/>
    <w:rsid w:val="00EC48EA"/>
    <w:rsid w:val="00EC4C2E"/>
    <w:rsid w:val="00EC4D39"/>
    <w:rsid w:val="00EC4D4A"/>
    <w:rsid w:val="00EC5E10"/>
    <w:rsid w:val="00EC6738"/>
    <w:rsid w:val="00EC6CE8"/>
    <w:rsid w:val="00ED11BC"/>
    <w:rsid w:val="00ED578E"/>
    <w:rsid w:val="00EE13E0"/>
    <w:rsid w:val="00EE21FB"/>
    <w:rsid w:val="00EF03F0"/>
    <w:rsid w:val="00EF51F9"/>
    <w:rsid w:val="00EF6BEF"/>
    <w:rsid w:val="00F00477"/>
    <w:rsid w:val="00F05427"/>
    <w:rsid w:val="00F061A8"/>
    <w:rsid w:val="00F064AB"/>
    <w:rsid w:val="00F06E88"/>
    <w:rsid w:val="00F07F37"/>
    <w:rsid w:val="00F13DDE"/>
    <w:rsid w:val="00F16BC9"/>
    <w:rsid w:val="00F2664D"/>
    <w:rsid w:val="00F30418"/>
    <w:rsid w:val="00F3215E"/>
    <w:rsid w:val="00F3231F"/>
    <w:rsid w:val="00F3566A"/>
    <w:rsid w:val="00F40B45"/>
    <w:rsid w:val="00F41CC2"/>
    <w:rsid w:val="00F429DB"/>
    <w:rsid w:val="00F44C38"/>
    <w:rsid w:val="00F51336"/>
    <w:rsid w:val="00F52D73"/>
    <w:rsid w:val="00F54DBC"/>
    <w:rsid w:val="00F636EE"/>
    <w:rsid w:val="00F64DEC"/>
    <w:rsid w:val="00F6538F"/>
    <w:rsid w:val="00F65834"/>
    <w:rsid w:val="00F66B6F"/>
    <w:rsid w:val="00F74106"/>
    <w:rsid w:val="00F74DA3"/>
    <w:rsid w:val="00F83635"/>
    <w:rsid w:val="00F84057"/>
    <w:rsid w:val="00F852DC"/>
    <w:rsid w:val="00F91DFA"/>
    <w:rsid w:val="00F9338D"/>
    <w:rsid w:val="00F94572"/>
    <w:rsid w:val="00F95288"/>
    <w:rsid w:val="00F9791B"/>
    <w:rsid w:val="00FA313D"/>
    <w:rsid w:val="00FA442D"/>
    <w:rsid w:val="00FA7CEC"/>
    <w:rsid w:val="00FB2AFC"/>
    <w:rsid w:val="00FB72AF"/>
    <w:rsid w:val="00FB7A39"/>
    <w:rsid w:val="00FC0E1D"/>
    <w:rsid w:val="00FC4E55"/>
    <w:rsid w:val="00FC53DA"/>
    <w:rsid w:val="00FC7AF3"/>
    <w:rsid w:val="00FD16A9"/>
    <w:rsid w:val="00FD380B"/>
    <w:rsid w:val="00FD4EE4"/>
    <w:rsid w:val="00FE0373"/>
    <w:rsid w:val="00FE4758"/>
    <w:rsid w:val="00FF004E"/>
    <w:rsid w:val="00FF0E35"/>
    <w:rsid w:val="00FF0F4A"/>
    <w:rsid w:val="00FF203C"/>
    <w:rsid w:val="00FF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375A54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3C395F"/>
    <w:pPr>
      <w:shd w:val="clear" w:color="auto" w:fill="FFFFFF"/>
      <w:spacing w:before="100" w:beforeAutospacing="1" w:after="100" w:afterAutospacing="1"/>
      <w:ind w:left="360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586A35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styleId="UnresolvedMention">
    <w:name w:val="Unresolved Mention"/>
    <w:basedOn w:val="DefaultParagraphFont"/>
    <w:uiPriority w:val="99"/>
    <w:semiHidden/>
    <w:unhideWhenUsed/>
    <w:rsid w:val="003D7F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Props1.xml><?xml version="1.0" encoding="utf-8"?>
<ds:datastoreItem xmlns:ds="http://schemas.openxmlformats.org/officeDocument/2006/customXml" ds:itemID="{B589180B-96F4-4B3D-93D7-E2C64345EF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45DBA2-DCF6-46BF-858B-9A8CC8161B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2</TotalTime>
  <Pages>4</Pages>
  <Words>2687</Words>
  <Characters>15319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17971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Bhagavan Bejjipurapu</cp:lastModifiedBy>
  <cp:revision>2</cp:revision>
  <cp:lastPrinted>2018-05-22T11:24:00Z</cp:lastPrinted>
  <dcterms:created xsi:type="dcterms:W3CDTF">2025-05-09T16:30:00Z</dcterms:created>
  <dcterms:modified xsi:type="dcterms:W3CDTF">2025-05-09T16:30:00Z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